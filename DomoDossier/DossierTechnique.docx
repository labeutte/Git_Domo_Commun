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0DC5C" w14:textId="77777777" w:rsidR="00025341" w:rsidRPr="0050343A" w:rsidRDefault="0050343A" w:rsidP="0050343A">
      <w:pPr>
        <w:pStyle w:val="Titre0"/>
        <w:spacing w:before="120" w:after="0"/>
        <w:rPr>
          <w:sz w:val="44"/>
          <w:szCs w:val="44"/>
        </w:rPr>
      </w:pPr>
      <w:proofErr w:type="spellStart"/>
      <w:r w:rsidRPr="0050343A">
        <w:rPr>
          <w:sz w:val="44"/>
          <w:szCs w:val="44"/>
        </w:rPr>
        <w:t>Quite</w:t>
      </w:r>
      <w:proofErr w:type="spellEnd"/>
      <w:r w:rsidRPr="0050343A">
        <w:rPr>
          <w:sz w:val="44"/>
          <w:szCs w:val="44"/>
        </w:rPr>
        <w:t xml:space="preserve"> Secure</w:t>
      </w:r>
    </w:p>
    <w:p w14:paraId="0B028034" w14:textId="77777777" w:rsidR="0050343A" w:rsidRPr="0050343A" w:rsidRDefault="0050343A" w:rsidP="0050343A">
      <w:pPr>
        <w:pStyle w:val="Titre0"/>
        <w:spacing w:before="120" w:after="0"/>
        <w:rPr>
          <w:sz w:val="44"/>
          <w:szCs w:val="44"/>
        </w:rPr>
      </w:pPr>
      <w:r w:rsidRPr="0050343A">
        <w:rPr>
          <w:sz w:val="44"/>
          <w:szCs w:val="44"/>
        </w:rPr>
        <w:t>Dossier technique</w:t>
      </w:r>
    </w:p>
    <w:p w14:paraId="79FD0901" w14:textId="39FBF938" w:rsidR="0050343A" w:rsidRPr="002070EB" w:rsidRDefault="002070EB" w:rsidP="002070EB">
      <w:pPr>
        <w:jc w:val="right"/>
        <w:rPr>
          <w:b/>
          <w:bCs/>
          <w:i/>
          <w:iCs/>
        </w:rPr>
      </w:pPr>
      <w:r w:rsidRPr="002070EB">
        <w:rPr>
          <w:b/>
          <w:bCs/>
          <w:i/>
          <w:iCs/>
        </w:rPr>
        <w:t>Ver 23/03</w:t>
      </w:r>
      <w:r w:rsidR="00D426C2">
        <w:rPr>
          <w:b/>
          <w:bCs/>
          <w:i/>
          <w:iCs/>
        </w:rPr>
        <w:t>/2020</w:t>
      </w:r>
    </w:p>
    <w:p w14:paraId="7B4F5B74" w14:textId="77777777" w:rsidR="0050343A" w:rsidRPr="00E56E52" w:rsidRDefault="0050343A" w:rsidP="00E56E52">
      <w:pPr>
        <w:pStyle w:val="Titre1"/>
      </w:pPr>
      <w:bookmarkStart w:id="0" w:name="_Toc496160855"/>
      <w:r w:rsidRPr="00E56E52">
        <w:t>Cahier des charges - Expression du besoin</w:t>
      </w:r>
      <w:bookmarkEnd w:id="0"/>
    </w:p>
    <w:p w14:paraId="2E746727" w14:textId="77777777" w:rsidR="0050343A" w:rsidRPr="0047138C" w:rsidRDefault="0050343A" w:rsidP="00E56E52">
      <w:pPr>
        <w:pStyle w:val="SousTritre20"/>
      </w:pPr>
      <w:bookmarkStart w:id="1" w:name="_Toc25729854"/>
      <w:bookmarkStart w:id="2" w:name="_Toc496160856"/>
      <w:bookmarkStart w:id="3" w:name="_Toc25729855"/>
      <w:r w:rsidRPr="0047138C">
        <w:t>Recueil des besoins fonctionnels</w:t>
      </w:r>
      <w:bookmarkEnd w:id="1"/>
      <w:r w:rsidRPr="0047138C">
        <w:t> :</w:t>
      </w:r>
      <w:bookmarkEnd w:id="2"/>
    </w:p>
    <w:p w14:paraId="42A6204E" w14:textId="77777777" w:rsidR="0050343A" w:rsidRDefault="0050343A" w:rsidP="0050343A">
      <w:pPr>
        <w:pStyle w:val="Paragraphedeliste"/>
        <w:keepNext/>
        <w:numPr>
          <w:ilvl w:val="0"/>
          <w:numId w:val="13"/>
        </w:numPr>
        <w:rPr>
          <w:rFonts w:cs="Arial"/>
          <w:szCs w:val="24"/>
        </w:rPr>
      </w:pPr>
      <w:r w:rsidRPr="0047138C">
        <w:rPr>
          <w:rFonts w:cs="Arial"/>
          <w:szCs w:val="24"/>
        </w:rPr>
        <w:t>Lancement automatique d</w:t>
      </w:r>
      <w:r>
        <w:rPr>
          <w:rFonts w:cs="Arial"/>
          <w:szCs w:val="24"/>
        </w:rPr>
        <w:t>e l’application au démarrage du système</w:t>
      </w:r>
    </w:p>
    <w:p w14:paraId="7A3221B4" w14:textId="77777777" w:rsidR="0050343A" w:rsidRDefault="0050343A" w:rsidP="0050343A">
      <w:pPr>
        <w:pStyle w:val="Paragraphedeliste"/>
        <w:keepNext/>
        <w:numPr>
          <w:ilvl w:val="0"/>
          <w:numId w:val="13"/>
        </w:numPr>
        <w:rPr>
          <w:rFonts w:cs="Arial"/>
          <w:szCs w:val="24"/>
        </w:rPr>
      </w:pPr>
      <w:r>
        <w:rPr>
          <w:rFonts w:cs="Arial"/>
          <w:szCs w:val="24"/>
        </w:rPr>
        <w:t>Mise en route et arrêt de la surveillance sur réception de SMS. Chaque changement d'état déclenche l'envoi d'un SMS d'acquittement.</w:t>
      </w:r>
    </w:p>
    <w:p w14:paraId="704400A1" w14:textId="77777777" w:rsidR="0050343A" w:rsidRDefault="0050343A" w:rsidP="0050343A">
      <w:pPr>
        <w:pStyle w:val="Paragraphedeliste"/>
        <w:keepNext/>
        <w:numPr>
          <w:ilvl w:val="0"/>
          <w:numId w:val="13"/>
        </w:numPr>
        <w:rPr>
          <w:rFonts w:cs="Arial"/>
          <w:szCs w:val="24"/>
        </w:rPr>
      </w:pPr>
      <w:r>
        <w:rPr>
          <w:rFonts w:cs="Arial"/>
          <w:szCs w:val="24"/>
        </w:rPr>
        <w:t>Un utilisateur peut connaitre par l'envoi d'un SMS le statut de l'application (En Marche ou A l'arrêt).</w:t>
      </w:r>
    </w:p>
    <w:p w14:paraId="7BD925A2" w14:textId="77777777" w:rsidR="0050343A" w:rsidRPr="00484CFF" w:rsidRDefault="0050343A" w:rsidP="0050343A">
      <w:pPr>
        <w:pStyle w:val="Paragraphedeliste"/>
        <w:keepNext/>
        <w:numPr>
          <w:ilvl w:val="0"/>
          <w:numId w:val="13"/>
        </w:numPr>
        <w:rPr>
          <w:rFonts w:cs="Arial"/>
          <w:szCs w:val="24"/>
        </w:rPr>
      </w:pPr>
      <w:r w:rsidRPr="00484CFF">
        <w:rPr>
          <w:rFonts w:cs="Arial"/>
          <w:szCs w:val="24"/>
        </w:rPr>
        <w:t>L'utilisateur peut interroger le système pour connaitre la température sur un capteur donné.</w:t>
      </w:r>
    </w:p>
    <w:p w14:paraId="5485AF83" w14:textId="77777777" w:rsidR="0050343A" w:rsidRDefault="0050343A" w:rsidP="0050343A">
      <w:pPr>
        <w:pStyle w:val="Paragraphedeliste"/>
        <w:keepNext/>
        <w:numPr>
          <w:ilvl w:val="0"/>
          <w:numId w:val="13"/>
        </w:numPr>
        <w:rPr>
          <w:rFonts w:cs="Arial"/>
          <w:szCs w:val="24"/>
        </w:rPr>
      </w:pPr>
      <w:r>
        <w:rPr>
          <w:rFonts w:cs="Arial"/>
          <w:szCs w:val="24"/>
        </w:rPr>
        <w:t xml:space="preserve">Paramétrage </w:t>
      </w:r>
      <w:r w:rsidRPr="0047138C">
        <w:rPr>
          <w:rFonts w:cs="Arial"/>
          <w:szCs w:val="24"/>
        </w:rPr>
        <w:t xml:space="preserve">et configuration </w:t>
      </w:r>
      <w:r>
        <w:rPr>
          <w:rFonts w:cs="Arial"/>
          <w:szCs w:val="24"/>
        </w:rPr>
        <w:t>de l'application en local par l'intermédiaire d'un téléphone mobile :</w:t>
      </w:r>
    </w:p>
    <w:p w14:paraId="27AB1194" w14:textId="77777777" w:rsidR="0050343A" w:rsidRDefault="0050343A" w:rsidP="0050343A">
      <w:pPr>
        <w:pStyle w:val="Paragraphedeliste"/>
        <w:keepNext/>
        <w:numPr>
          <w:ilvl w:val="1"/>
          <w:numId w:val="13"/>
        </w:numPr>
        <w:rPr>
          <w:rFonts w:cs="Arial"/>
          <w:szCs w:val="24"/>
        </w:rPr>
      </w:pPr>
      <w:r>
        <w:rPr>
          <w:rFonts w:cs="Arial"/>
          <w:szCs w:val="24"/>
        </w:rPr>
        <w:t>Définition de chacune des caméras</w:t>
      </w:r>
    </w:p>
    <w:p w14:paraId="68CE1E33" w14:textId="77777777" w:rsidR="0050343A" w:rsidRDefault="0050343A" w:rsidP="0050343A">
      <w:pPr>
        <w:pStyle w:val="Paragraphedeliste"/>
        <w:keepNext/>
        <w:numPr>
          <w:ilvl w:val="1"/>
          <w:numId w:val="13"/>
        </w:numPr>
        <w:rPr>
          <w:rFonts w:cs="Arial"/>
          <w:szCs w:val="24"/>
        </w:rPr>
      </w:pPr>
      <w:r>
        <w:rPr>
          <w:rFonts w:cs="Arial"/>
          <w:szCs w:val="24"/>
        </w:rPr>
        <w:t>Fréquence d'acquisition d'images</w:t>
      </w:r>
    </w:p>
    <w:p w14:paraId="466976A6" w14:textId="77777777" w:rsidR="0050343A" w:rsidRDefault="0050343A" w:rsidP="0050343A">
      <w:pPr>
        <w:pStyle w:val="Paragraphedeliste"/>
        <w:keepNext/>
        <w:numPr>
          <w:ilvl w:val="1"/>
          <w:numId w:val="13"/>
        </w:numPr>
        <w:rPr>
          <w:rFonts w:cs="Arial"/>
          <w:szCs w:val="24"/>
        </w:rPr>
      </w:pPr>
      <w:r>
        <w:rPr>
          <w:rFonts w:cs="Arial"/>
          <w:szCs w:val="24"/>
        </w:rPr>
        <w:t>Nombre de pixels provoquant une alerte</w:t>
      </w:r>
    </w:p>
    <w:p w14:paraId="56F99C44" w14:textId="77777777" w:rsidR="0050343A" w:rsidRDefault="0050343A" w:rsidP="0050343A">
      <w:pPr>
        <w:pStyle w:val="Paragraphedeliste"/>
        <w:keepNext/>
        <w:numPr>
          <w:ilvl w:val="1"/>
          <w:numId w:val="13"/>
        </w:numPr>
        <w:rPr>
          <w:rFonts w:cs="Arial"/>
          <w:szCs w:val="24"/>
        </w:rPr>
      </w:pPr>
      <w:r>
        <w:rPr>
          <w:rFonts w:cs="Arial"/>
          <w:szCs w:val="24"/>
        </w:rPr>
        <w:t>Choix du délai de déclenchement d'anomalie</w:t>
      </w:r>
    </w:p>
    <w:p w14:paraId="40ECAE00" w14:textId="77777777" w:rsidR="0050343A" w:rsidRDefault="0050343A" w:rsidP="0050343A">
      <w:pPr>
        <w:pStyle w:val="Paragraphedeliste"/>
        <w:keepNext/>
        <w:numPr>
          <w:ilvl w:val="1"/>
          <w:numId w:val="13"/>
        </w:numPr>
        <w:rPr>
          <w:rFonts w:cs="Arial"/>
          <w:szCs w:val="24"/>
        </w:rPr>
      </w:pPr>
      <w:r>
        <w:rPr>
          <w:rFonts w:cs="Arial"/>
          <w:szCs w:val="24"/>
        </w:rPr>
        <w:t>Choix du délai de coupure de courant</w:t>
      </w:r>
    </w:p>
    <w:p w14:paraId="52DC12E9" w14:textId="77777777" w:rsidR="0050343A" w:rsidRDefault="0050343A" w:rsidP="0050343A">
      <w:pPr>
        <w:pStyle w:val="Paragraphedeliste"/>
        <w:keepNext/>
        <w:numPr>
          <w:ilvl w:val="1"/>
          <w:numId w:val="13"/>
        </w:numPr>
        <w:rPr>
          <w:rFonts w:cs="Arial"/>
          <w:szCs w:val="24"/>
        </w:rPr>
      </w:pPr>
      <w:r>
        <w:rPr>
          <w:rFonts w:cs="Arial"/>
          <w:szCs w:val="24"/>
        </w:rPr>
        <w:t>Liste des numéros de téléphone à prévenir en cas d'alerte (classés en 2 groupes)</w:t>
      </w:r>
    </w:p>
    <w:p w14:paraId="5FCE5779" w14:textId="77777777" w:rsidR="0050343A" w:rsidRDefault="0050343A" w:rsidP="0050343A">
      <w:pPr>
        <w:pStyle w:val="Paragraphedeliste"/>
        <w:keepNext/>
        <w:numPr>
          <w:ilvl w:val="1"/>
          <w:numId w:val="13"/>
        </w:numPr>
        <w:rPr>
          <w:rFonts w:cs="Arial"/>
          <w:szCs w:val="24"/>
        </w:rPr>
      </w:pPr>
      <w:r>
        <w:rPr>
          <w:rFonts w:cs="Arial"/>
          <w:szCs w:val="24"/>
        </w:rPr>
        <w:t>Mot de passe Marche/Arrêt</w:t>
      </w:r>
    </w:p>
    <w:p w14:paraId="09FEAD34" w14:textId="77777777" w:rsidR="0050343A" w:rsidRPr="0047138C" w:rsidRDefault="0050343A" w:rsidP="0050343A">
      <w:pPr>
        <w:pStyle w:val="Paragraphedeliste"/>
        <w:numPr>
          <w:ilvl w:val="1"/>
          <w:numId w:val="13"/>
        </w:numPr>
        <w:ind w:left="1434" w:hanging="357"/>
        <w:rPr>
          <w:rFonts w:cs="Arial"/>
          <w:szCs w:val="24"/>
        </w:rPr>
      </w:pPr>
      <w:r>
        <w:rPr>
          <w:rFonts w:cs="Arial"/>
          <w:szCs w:val="24"/>
        </w:rPr>
        <w:t>…</w:t>
      </w:r>
    </w:p>
    <w:p w14:paraId="0A475B1E" w14:textId="77777777" w:rsidR="0050343A" w:rsidRDefault="0050343A" w:rsidP="0050343A">
      <w:pPr>
        <w:pStyle w:val="Paragraphedeliste"/>
        <w:keepNext/>
        <w:numPr>
          <w:ilvl w:val="0"/>
          <w:numId w:val="13"/>
        </w:numPr>
        <w:rPr>
          <w:rFonts w:cs="Arial"/>
          <w:szCs w:val="24"/>
        </w:rPr>
      </w:pPr>
      <w:r>
        <w:rPr>
          <w:rFonts w:cs="Arial"/>
          <w:szCs w:val="24"/>
        </w:rPr>
        <w:t>Une alerte est déclenchée si :</w:t>
      </w:r>
    </w:p>
    <w:p w14:paraId="6E7F3C5A" w14:textId="77777777" w:rsidR="0050343A" w:rsidRDefault="0050343A" w:rsidP="0050343A">
      <w:pPr>
        <w:pStyle w:val="Paragraphedeliste"/>
        <w:keepNext/>
        <w:numPr>
          <w:ilvl w:val="1"/>
          <w:numId w:val="13"/>
        </w:numPr>
        <w:rPr>
          <w:rFonts w:cs="Arial"/>
          <w:szCs w:val="24"/>
        </w:rPr>
      </w:pPr>
      <w:r>
        <w:rPr>
          <w:rFonts w:cs="Arial"/>
          <w:szCs w:val="24"/>
        </w:rPr>
        <w:t>Une intrusion est toujours présente après un délai. Ce délai étant paramétrable en secondes.</w:t>
      </w:r>
    </w:p>
    <w:p w14:paraId="223B3A37" w14:textId="77777777" w:rsidR="0050343A" w:rsidRDefault="0050343A" w:rsidP="0050343A">
      <w:pPr>
        <w:pStyle w:val="Paragraphedeliste"/>
        <w:numPr>
          <w:ilvl w:val="1"/>
          <w:numId w:val="13"/>
        </w:numPr>
        <w:ind w:left="1434" w:hanging="357"/>
        <w:rPr>
          <w:rFonts w:cs="Arial"/>
          <w:szCs w:val="24"/>
        </w:rPr>
      </w:pPr>
      <w:r>
        <w:rPr>
          <w:rFonts w:cs="Arial"/>
          <w:szCs w:val="24"/>
        </w:rPr>
        <w:t>Une coupure de courant dure au-delà d'un délai également paramétrable (Pour filtrer les microcoupures).</w:t>
      </w:r>
    </w:p>
    <w:p w14:paraId="55350AA6" w14:textId="77777777" w:rsidR="0050343A" w:rsidRDefault="0050343A" w:rsidP="0050343A">
      <w:pPr>
        <w:pStyle w:val="Paragraphedeliste"/>
        <w:numPr>
          <w:ilvl w:val="0"/>
          <w:numId w:val="13"/>
        </w:numPr>
        <w:ind w:left="714" w:hanging="357"/>
        <w:rPr>
          <w:rFonts w:cs="Arial"/>
          <w:szCs w:val="24"/>
        </w:rPr>
      </w:pPr>
      <w:r>
        <w:rPr>
          <w:rFonts w:cs="Arial"/>
          <w:szCs w:val="24"/>
        </w:rPr>
        <w:t>Les destinataires d'alertes sont classés en deux groupes :</w:t>
      </w:r>
    </w:p>
    <w:p w14:paraId="6EE664C2" w14:textId="77777777" w:rsidR="0050343A" w:rsidRDefault="0050343A" w:rsidP="0050343A">
      <w:pPr>
        <w:pStyle w:val="Paragraphedeliste"/>
        <w:numPr>
          <w:ilvl w:val="1"/>
          <w:numId w:val="13"/>
        </w:numPr>
        <w:rPr>
          <w:rFonts w:cs="Arial"/>
          <w:szCs w:val="24"/>
        </w:rPr>
      </w:pPr>
      <w:r>
        <w:rPr>
          <w:rFonts w:cs="Arial"/>
          <w:szCs w:val="24"/>
        </w:rPr>
        <w:t>Groupe 1 : Le propriétaire (numéro unique)</w:t>
      </w:r>
    </w:p>
    <w:p w14:paraId="17B45A3E" w14:textId="77777777" w:rsidR="0050343A" w:rsidRDefault="0050343A" w:rsidP="0050343A">
      <w:pPr>
        <w:pStyle w:val="Paragraphedeliste"/>
        <w:numPr>
          <w:ilvl w:val="1"/>
          <w:numId w:val="13"/>
        </w:numPr>
        <w:rPr>
          <w:rFonts w:cs="Arial"/>
          <w:szCs w:val="24"/>
        </w:rPr>
      </w:pPr>
      <w:r>
        <w:rPr>
          <w:rFonts w:cs="Arial"/>
          <w:szCs w:val="24"/>
        </w:rPr>
        <w:t>Groupe 2 : groupe1 + les voisins, la sécurité …</w:t>
      </w:r>
    </w:p>
    <w:p w14:paraId="7CF6C86C" w14:textId="77777777" w:rsidR="0050343A" w:rsidRDefault="0050343A" w:rsidP="0050343A">
      <w:pPr>
        <w:pStyle w:val="Paragraphedeliste"/>
        <w:keepNext/>
        <w:numPr>
          <w:ilvl w:val="0"/>
          <w:numId w:val="13"/>
        </w:numPr>
        <w:rPr>
          <w:rFonts w:cs="Arial"/>
          <w:szCs w:val="24"/>
        </w:rPr>
      </w:pPr>
      <w:r>
        <w:rPr>
          <w:rFonts w:cs="Arial"/>
          <w:szCs w:val="24"/>
        </w:rPr>
        <w:t>La date et l'heure de déclenchement sont jointes à tous les SMS ou MMS</w:t>
      </w:r>
    </w:p>
    <w:p w14:paraId="2273D784" w14:textId="77777777" w:rsidR="0050343A" w:rsidRDefault="0050343A" w:rsidP="0050343A">
      <w:pPr>
        <w:pStyle w:val="Paragraphedeliste"/>
        <w:keepNext/>
        <w:numPr>
          <w:ilvl w:val="0"/>
          <w:numId w:val="13"/>
        </w:numPr>
        <w:rPr>
          <w:rFonts w:cs="Arial"/>
          <w:szCs w:val="24"/>
        </w:rPr>
      </w:pPr>
      <w:r>
        <w:rPr>
          <w:rFonts w:cs="Arial"/>
          <w:szCs w:val="24"/>
        </w:rPr>
        <w:t>Les répertoires de sauvegarde des événements, les images stockées et les alertes anciennes de la base de données sont régulièrement effacés pour libérer de la place. Le temps de conservation (1 mois par défaut) sera paramétrable</w:t>
      </w:r>
    </w:p>
    <w:p w14:paraId="511F953B" w14:textId="77777777" w:rsidR="0050343A" w:rsidRDefault="0050343A" w:rsidP="0050343A">
      <w:pPr>
        <w:pStyle w:val="Paragraphedeliste"/>
        <w:ind w:left="1440"/>
        <w:rPr>
          <w:rFonts w:cs="Arial"/>
          <w:szCs w:val="24"/>
        </w:rPr>
      </w:pPr>
    </w:p>
    <w:p w14:paraId="43ACCDB4" w14:textId="77777777" w:rsidR="0050343A" w:rsidRDefault="0050343A" w:rsidP="00873BA9">
      <w:pPr>
        <w:pStyle w:val="Paragraphedeliste"/>
        <w:keepNext/>
        <w:ind w:left="0"/>
        <w:rPr>
          <w:rFonts w:cs="Arial"/>
          <w:b/>
          <w:sz w:val="28"/>
          <w:szCs w:val="28"/>
        </w:rPr>
      </w:pPr>
      <w:r w:rsidRPr="00A167E1">
        <w:rPr>
          <w:rFonts w:cs="Arial"/>
          <w:b/>
          <w:sz w:val="28"/>
          <w:szCs w:val="28"/>
        </w:rPr>
        <w:lastRenderedPageBreak/>
        <w:t>Résumé des alertes :</w:t>
      </w:r>
    </w:p>
    <w:p w14:paraId="575C40FD" w14:textId="77777777" w:rsidR="0050343A" w:rsidRPr="00627136" w:rsidRDefault="0050343A" w:rsidP="00873BA9">
      <w:pPr>
        <w:pStyle w:val="Paragraphedeliste"/>
        <w:keepNext/>
        <w:ind w:left="0"/>
        <w:rPr>
          <w:rFonts w:cs="Arial"/>
          <w:b/>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4969"/>
        <w:gridCol w:w="2542"/>
      </w:tblGrid>
      <w:tr w:rsidR="0050343A" w14:paraId="5FFC16AA" w14:textId="77777777" w:rsidTr="0050343A">
        <w:tc>
          <w:tcPr>
            <w:tcW w:w="3171" w:type="dxa"/>
          </w:tcPr>
          <w:p w14:paraId="09361882" w14:textId="77777777" w:rsidR="0050343A" w:rsidRPr="0050343A" w:rsidRDefault="0050343A" w:rsidP="00873BA9">
            <w:pPr>
              <w:pStyle w:val="Paragraphedeliste"/>
              <w:keepNext/>
              <w:ind w:left="0"/>
              <w:jc w:val="center"/>
              <w:rPr>
                <w:rFonts w:cs="Arial"/>
                <w:b/>
                <w:szCs w:val="24"/>
              </w:rPr>
            </w:pPr>
            <w:r w:rsidRPr="0050343A">
              <w:rPr>
                <w:rFonts w:cs="Arial"/>
                <w:b/>
                <w:szCs w:val="24"/>
              </w:rPr>
              <w:t>Origine</w:t>
            </w:r>
          </w:p>
        </w:tc>
        <w:tc>
          <w:tcPr>
            <w:tcW w:w="4969" w:type="dxa"/>
          </w:tcPr>
          <w:p w14:paraId="7B56EA98" w14:textId="77777777" w:rsidR="0050343A" w:rsidRPr="0050343A" w:rsidRDefault="0050343A" w:rsidP="00873BA9">
            <w:pPr>
              <w:pStyle w:val="Paragraphedeliste"/>
              <w:keepNext/>
              <w:ind w:left="0"/>
              <w:jc w:val="center"/>
              <w:rPr>
                <w:rFonts w:cs="Arial"/>
                <w:b/>
                <w:szCs w:val="24"/>
              </w:rPr>
            </w:pPr>
            <w:r w:rsidRPr="0050343A">
              <w:rPr>
                <w:rFonts w:cs="Arial"/>
                <w:b/>
                <w:szCs w:val="24"/>
              </w:rPr>
              <w:t>Traitement</w:t>
            </w:r>
          </w:p>
        </w:tc>
        <w:tc>
          <w:tcPr>
            <w:tcW w:w="2542" w:type="dxa"/>
          </w:tcPr>
          <w:p w14:paraId="5072D256" w14:textId="77777777" w:rsidR="0050343A" w:rsidRPr="0050343A" w:rsidRDefault="0050343A" w:rsidP="00873BA9">
            <w:pPr>
              <w:pStyle w:val="Paragraphedeliste"/>
              <w:keepNext/>
              <w:ind w:left="0"/>
              <w:jc w:val="center"/>
              <w:rPr>
                <w:rFonts w:cs="Arial"/>
                <w:b/>
                <w:szCs w:val="24"/>
              </w:rPr>
            </w:pPr>
            <w:r w:rsidRPr="0050343A">
              <w:rPr>
                <w:rFonts w:cs="Arial"/>
                <w:b/>
                <w:szCs w:val="24"/>
              </w:rPr>
              <w:t>Destinataires</w:t>
            </w:r>
          </w:p>
        </w:tc>
      </w:tr>
      <w:tr w:rsidR="0050343A" w14:paraId="3BF5E96D" w14:textId="77777777" w:rsidTr="0050343A">
        <w:tc>
          <w:tcPr>
            <w:tcW w:w="3171" w:type="dxa"/>
          </w:tcPr>
          <w:p w14:paraId="64FE6766"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Caméras extérieures</w:t>
            </w:r>
          </w:p>
        </w:tc>
        <w:tc>
          <w:tcPr>
            <w:tcW w:w="4969" w:type="dxa"/>
          </w:tcPr>
          <w:p w14:paraId="0ED1A6A0"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Envoi d'un SMS</w:t>
            </w:r>
          </w:p>
          <w:p w14:paraId="1BF1F130"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Envoi d'un MMS</w:t>
            </w:r>
          </w:p>
          <w:p w14:paraId="2BBE8698"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Enregistrement événement (date, heure et image)</w:t>
            </w:r>
          </w:p>
        </w:tc>
        <w:tc>
          <w:tcPr>
            <w:tcW w:w="2542" w:type="dxa"/>
          </w:tcPr>
          <w:p w14:paraId="473E4BFC" w14:textId="77777777" w:rsidR="0050343A" w:rsidRPr="0050343A" w:rsidRDefault="0050343A" w:rsidP="00873BA9">
            <w:pPr>
              <w:pStyle w:val="Paragraphedeliste"/>
              <w:keepNext/>
              <w:ind w:left="0"/>
              <w:rPr>
                <w:rFonts w:cs="Arial"/>
                <w:szCs w:val="24"/>
              </w:rPr>
            </w:pPr>
            <w:r w:rsidRPr="0050343A">
              <w:rPr>
                <w:rFonts w:cs="Arial"/>
                <w:szCs w:val="24"/>
              </w:rPr>
              <w:t>Groupe 1</w:t>
            </w:r>
          </w:p>
        </w:tc>
      </w:tr>
      <w:tr w:rsidR="0050343A" w14:paraId="195B2783" w14:textId="77777777" w:rsidTr="0050343A">
        <w:tc>
          <w:tcPr>
            <w:tcW w:w="3171" w:type="dxa"/>
          </w:tcPr>
          <w:p w14:paraId="6408BD22"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Caméras intérieures</w:t>
            </w:r>
          </w:p>
          <w:p w14:paraId="3E4CA695"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Détecteurs de présence</w:t>
            </w:r>
          </w:p>
          <w:p w14:paraId="1D9F64D1"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Détecteurs d'ouverture</w:t>
            </w:r>
          </w:p>
          <w:p w14:paraId="06EB72BB" w14:textId="77777777" w:rsidR="0050343A" w:rsidRPr="0050343A" w:rsidRDefault="0050343A" w:rsidP="00873BA9">
            <w:pPr>
              <w:pStyle w:val="Paragraphedeliste"/>
              <w:keepNext/>
              <w:ind w:left="332"/>
              <w:rPr>
                <w:rFonts w:cs="Arial"/>
                <w:szCs w:val="24"/>
              </w:rPr>
            </w:pPr>
          </w:p>
        </w:tc>
        <w:tc>
          <w:tcPr>
            <w:tcW w:w="4969" w:type="dxa"/>
          </w:tcPr>
          <w:p w14:paraId="119D2A61"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Envoi d'un SMS</w:t>
            </w:r>
          </w:p>
          <w:p w14:paraId="556F98CA"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Envoi d'un MMS</w:t>
            </w:r>
          </w:p>
          <w:p w14:paraId="35455726"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Enregistrement événement (date, heure et image si caméra)</w:t>
            </w:r>
          </w:p>
          <w:p w14:paraId="402D1782"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si présence d'un réseau internet, envoi d'un MMS et/ou dépôt de l'image sur un hébergeur ftp public.</w:t>
            </w:r>
          </w:p>
        </w:tc>
        <w:tc>
          <w:tcPr>
            <w:tcW w:w="2542" w:type="dxa"/>
          </w:tcPr>
          <w:p w14:paraId="1CEBB3BD" w14:textId="77777777" w:rsidR="0050343A" w:rsidRPr="0050343A" w:rsidRDefault="0050343A" w:rsidP="00873BA9">
            <w:pPr>
              <w:pStyle w:val="Paragraphedeliste"/>
              <w:keepNext/>
              <w:ind w:left="0"/>
              <w:rPr>
                <w:rFonts w:cs="Arial"/>
                <w:szCs w:val="24"/>
              </w:rPr>
            </w:pPr>
            <w:r w:rsidRPr="0050343A">
              <w:rPr>
                <w:rFonts w:cs="Arial"/>
                <w:szCs w:val="24"/>
              </w:rPr>
              <w:t>Groupe 2 (*)</w:t>
            </w:r>
          </w:p>
        </w:tc>
      </w:tr>
      <w:tr w:rsidR="0050343A" w14:paraId="141DD6E8" w14:textId="77777777" w:rsidTr="0050343A">
        <w:tc>
          <w:tcPr>
            <w:tcW w:w="3171" w:type="dxa"/>
          </w:tcPr>
          <w:p w14:paraId="59079BDD"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Coupure de courant</w:t>
            </w:r>
          </w:p>
          <w:p w14:paraId="13F34DDF"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Retour du courant</w:t>
            </w:r>
          </w:p>
        </w:tc>
        <w:tc>
          <w:tcPr>
            <w:tcW w:w="4969" w:type="dxa"/>
          </w:tcPr>
          <w:p w14:paraId="77FF1CA8"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Envoi d'un SMS</w:t>
            </w:r>
          </w:p>
          <w:p w14:paraId="10FB3F29"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Enregistrement événement (date, heure)</w:t>
            </w:r>
          </w:p>
        </w:tc>
        <w:tc>
          <w:tcPr>
            <w:tcW w:w="2542" w:type="dxa"/>
          </w:tcPr>
          <w:p w14:paraId="11B2D18D" w14:textId="77777777" w:rsidR="0050343A" w:rsidRPr="0050343A" w:rsidRDefault="0050343A" w:rsidP="00873BA9">
            <w:pPr>
              <w:pStyle w:val="Paragraphedeliste"/>
              <w:keepNext/>
              <w:ind w:left="0"/>
              <w:rPr>
                <w:rFonts w:cs="Arial"/>
                <w:szCs w:val="24"/>
              </w:rPr>
            </w:pPr>
            <w:r w:rsidRPr="0050343A">
              <w:rPr>
                <w:rFonts w:cs="Arial"/>
                <w:szCs w:val="24"/>
              </w:rPr>
              <w:t>Groupe 1</w:t>
            </w:r>
          </w:p>
        </w:tc>
      </w:tr>
      <w:tr w:rsidR="0050343A" w14:paraId="7ADDB23D" w14:textId="77777777" w:rsidTr="0050343A">
        <w:tc>
          <w:tcPr>
            <w:tcW w:w="3171" w:type="dxa"/>
          </w:tcPr>
          <w:p w14:paraId="57CA3D19"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Température inférieur à son seuil</w:t>
            </w:r>
          </w:p>
        </w:tc>
        <w:tc>
          <w:tcPr>
            <w:tcW w:w="4969" w:type="dxa"/>
          </w:tcPr>
          <w:p w14:paraId="0496D87A"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Envoi d'un SMS</w:t>
            </w:r>
          </w:p>
          <w:p w14:paraId="29FB857B" w14:textId="77777777" w:rsidR="0050343A" w:rsidRPr="0050343A" w:rsidRDefault="0050343A" w:rsidP="00873BA9">
            <w:pPr>
              <w:pStyle w:val="Paragraphedeliste"/>
              <w:keepNext/>
              <w:numPr>
                <w:ilvl w:val="0"/>
                <w:numId w:val="18"/>
              </w:numPr>
              <w:ind w:left="332" w:hanging="218"/>
              <w:rPr>
                <w:rFonts w:cs="Arial"/>
                <w:szCs w:val="24"/>
              </w:rPr>
            </w:pPr>
            <w:r w:rsidRPr="0050343A">
              <w:rPr>
                <w:rFonts w:cs="Arial"/>
                <w:szCs w:val="24"/>
              </w:rPr>
              <w:t>Enregistrement événement (date, heure)</w:t>
            </w:r>
          </w:p>
        </w:tc>
        <w:tc>
          <w:tcPr>
            <w:tcW w:w="2542" w:type="dxa"/>
          </w:tcPr>
          <w:p w14:paraId="313C8C43" w14:textId="77777777" w:rsidR="0050343A" w:rsidRPr="0050343A" w:rsidRDefault="0050343A" w:rsidP="00873BA9">
            <w:pPr>
              <w:pStyle w:val="Paragraphedeliste"/>
              <w:keepNext/>
              <w:ind w:left="0"/>
              <w:rPr>
                <w:rFonts w:cs="Arial"/>
                <w:szCs w:val="24"/>
              </w:rPr>
            </w:pPr>
            <w:r w:rsidRPr="0050343A">
              <w:rPr>
                <w:rFonts w:cs="Arial"/>
                <w:szCs w:val="24"/>
              </w:rPr>
              <w:t>Groupe 1</w:t>
            </w:r>
          </w:p>
        </w:tc>
      </w:tr>
    </w:tbl>
    <w:p w14:paraId="260BCE70" w14:textId="77777777" w:rsidR="0050343A" w:rsidRDefault="0050343A" w:rsidP="0050343A">
      <w:pPr>
        <w:pStyle w:val="Paragraphedeliste"/>
        <w:ind w:left="0"/>
        <w:rPr>
          <w:rFonts w:cs="Arial"/>
          <w:szCs w:val="24"/>
        </w:rPr>
      </w:pPr>
      <w:r>
        <w:rPr>
          <w:rFonts w:cs="Arial"/>
          <w:szCs w:val="24"/>
        </w:rPr>
        <w:t>(*) Même pour ce cas le MMS est envoyé uniquement au groupe 1 (numéro unique) car le temps d'émission d'un MMS est long</w:t>
      </w:r>
    </w:p>
    <w:p w14:paraId="2DFB7754" w14:textId="77777777" w:rsidR="0050343A" w:rsidRDefault="0050343A" w:rsidP="0050343A">
      <w:pPr>
        <w:pStyle w:val="Paragraphedeliste"/>
        <w:ind w:left="0"/>
        <w:rPr>
          <w:rFonts w:cs="Arial"/>
          <w:szCs w:val="24"/>
        </w:rPr>
      </w:pPr>
    </w:p>
    <w:p w14:paraId="231DA6C9" w14:textId="77777777" w:rsidR="0050343A" w:rsidRDefault="0050343A" w:rsidP="0050343A">
      <w:pPr>
        <w:pStyle w:val="Paragraphedeliste"/>
        <w:ind w:left="0"/>
        <w:rPr>
          <w:rFonts w:cs="Arial"/>
        </w:rPr>
      </w:pPr>
      <w:r w:rsidRPr="00CF322F">
        <w:rPr>
          <w:rFonts w:cs="Arial"/>
          <w:b/>
          <w:sz w:val="28"/>
          <w:szCs w:val="28"/>
        </w:rPr>
        <w:t>Rappel</w:t>
      </w:r>
      <w:r>
        <w:rPr>
          <w:rFonts w:cs="Arial"/>
        </w:rPr>
        <w:t xml:space="preserve"> :</w:t>
      </w:r>
    </w:p>
    <w:p w14:paraId="43943B9F" w14:textId="77777777" w:rsidR="0050343A" w:rsidRPr="0047138C" w:rsidRDefault="0050343A" w:rsidP="0050343A">
      <w:r>
        <w:t>Le site ne dispose pas de téléphone filaire ni de liaison ADSL.</w:t>
      </w:r>
    </w:p>
    <w:p w14:paraId="28C00AFF" w14:textId="4DA5438C" w:rsidR="0050343A" w:rsidRPr="0047138C" w:rsidRDefault="0050343A" w:rsidP="00E56E52">
      <w:pPr>
        <w:pStyle w:val="SousTritre20"/>
      </w:pPr>
      <w:bookmarkStart w:id="4" w:name="_Toc496160857"/>
      <w:r w:rsidRPr="0047138C">
        <w:t>Recueil des besoins opérationnels</w:t>
      </w:r>
      <w:bookmarkEnd w:id="3"/>
      <w:r w:rsidRPr="0047138C">
        <w:t> :</w:t>
      </w:r>
      <w:bookmarkEnd w:id="4"/>
    </w:p>
    <w:p w14:paraId="6A729002" w14:textId="77777777" w:rsidR="0050343A" w:rsidRPr="003C71D0" w:rsidRDefault="0050343A" w:rsidP="0050343A">
      <w:pPr>
        <w:keepNext/>
        <w:ind w:left="708"/>
        <w:rPr>
          <w:b/>
        </w:rPr>
      </w:pPr>
      <w:r w:rsidRPr="003C71D0">
        <w:rPr>
          <w:b/>
        </w:rPr>
        <w:t>Sécurité</w:t>
      </w:r>
    </w:p>
    <w:p w14:paraId="480B7F7B" w14:textId="77777777" w:rsidR="0050343A" w:rsidRDefault="0050343A" w:rsidP="0050343A">
      <w:pPr>
        <w:numPr>
          <w:ilvl w:val="0"/>
          <w:numId w:val="14"/>
        </w:numPr>
        <w:jc w:val="left"/>
      </w:pPr>
      <w:r w:rsidRPr="0047138C">
        <w:t xml:space="preserve">Les opérateurs (client </w:t>
      </w:r>
      <w:r>
        <w:t>de paramétrage</w:t>
      </w:r>
      <w:r w:rsidRPr="0047138C">
        <w:t xml:space="preserve">) doivent être identifiés sur le système par un nom et un mot </w:t>
      </w:r>
      <w:r>
        <w:t>de passe</w:t>
      </w:r>
      <w:r w:rsidRPr="0047138C">
        <w:t>.</w:t>
      </w:r>
    </w:p>
    <w:p w14:paraId="7C267AF4" w14:textId="77777777" w:rsidR="0050343A" w:rsidRPr="0047138C" w:rsidRDefault="0050343A" w:rsidP="0050343A">
      <w:pPr>
        <w:numPr>
          <w:ilvl w:val="0"/>
          <w:numId w:val="14"/>
        </w:numPr>
        <w:jc w:val="left"/>
      </w:pPr>
      <w:r>
        <w:t>Les messages de Marche/Arrêt, seront précédés d'un mot de passe paramétrable.</w:t>
      </w:r>
    </w:p>
    <w:p w14:paraId="6B47EAB5" w14:textId="77777777" w:rsidR="0050343A" w:rsidRPr="0047138C" w:rsidRDefault="0050343A" w:rsidP="0050343A">
      <w:pPr>
        <w:numPr>
          <w:ilvl w:val="0"/>
          <w:numId w:val="14"/>
        </w:numPr>
        <w:jc w:val="left"/>
      </w:pPr>
      <w:r w:rsidRPr="0047138C">
        <w:t>Aucun nom de login, mot de passe ou adresse IP ne doit être programmé en dur dans le code. Tous doivent être dans des fichiers de configuration.</w:t>
      </w:r>
    </w:p>
    <w:p w14:paraId="41041C90" w14:textId="77777777" w:rsidR="0050343A" w:rsidRDefault="0050343A" w:rsidP="0050343A"/>
    <w:p w14:paraId="55C88F10" w14:textId="77777777" w:rsidR="0050343A" w:rsidRPr="00BD5F91" w:rsidRDefault="0050343A" w:rsidP="007C35A6">
      <w:pPr>
        <w:pStyle w:val="Titre1"/>
      </w:pPr>
      <w:bookmarkStart w:id="5" w:name="_Toc496160858"/>
      <w:r w:rsidRPr="00BD5F91">
        <w:lastRenderedPageBreak/>
        <w:t>Spécifications</w:t>
      </w:r>
      <w:bookmarkEnd w:id="5"/>
    </w:p>
    <w:p w14:paraId="0A252EFC" w14:textId="5CE3A6F2" w:rsidR="0050343A" w:rsidRPr="00645A19" w:rsidRDefault="0050343A" w:rsidP="00645A19">
      <w:pPr>
        <w:pStyle w:val="Titre2"/>
      </w:pPr>
      <w:bookmarkStart w:id="6" w:name="_Toc496160859"/>
      <w:r w:rsidRPr="00645A19">
        <w:t xml:space="preserve">Diagrammes </w:t>
      </w:r>
      <w:proofErr w:type="spellStart"/>
      <w:r w:rsidRPr="00645A19">
        <w:t>Sysml</w:t>
      </w:r>
      <w:proofErr w:type="spellEnd"/>
      <w:r w:rsidRPr="00645A19">
        <w:t xml:space="preserve"> / </w:t>
      </w:r>
      <w:proofErr w:type="spellStart"/>
      <w:r w:rsidRPr="00645A19">
        <w:t>Uml</w:t>
      </w:r>
      <w:bookmarkEnd w:id="6"/>
      <w:proofErr w:type="spellEnd"/>
    </w:p>
    <w:p w14:paraId="4F8828AD" w14:textId="77777777" w:rsidR="0050343A" w:rsidRPr="00C35FCB" w:rsidRDefault="0050343A" w:rsidP="00E56E52">
      <w:pPr>
        <w:pStyle w:val="SousTritre20"/>
      </w:pPr>
      <w:bookmarkStart w:id="7" w:name="_Toc496160860"/>
      <w:r w:rsidRPr="00C35FCB">
        <w:t>Diagramme de déploiement</w:t>
      </w:r>
      <w:bookmarkEnd w:id="7"/>
    </w:p>
    <w:p w14:paraId="4F74D165" w14:textId="6DA5D9BE" w:rsidR="00D426C2" w:rsidRDefault="002E4268" w:rsidP="0050343A">
      <w:pPr>
        <w:jc w:val="center"/>
      </w:pPr>
      <w:r>
        <w:rPr>
          <w:noProof/>
        </w:rPr>
        <w:pict w14:anchorId="79CE06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510.15pt;height:479.3pt;visibility:visible;mso-wrap-style:square">
            <v:imagedata r:id="rId7" o:title="" cropright="8801f"/>
          </v:shape>
        </w:pict>
      </w:r>
    </w:p>
    <w:p w14:paraId="0A8356EE" w14:textId="77777777" w:rsidR="0050343A" w:rsidRPr="00C35FCB" w:rsidRDefault="0050343A" w:rsidP="00E56E52">
      <w:pPr>
        <w:pStyle w:val="SousTritre20"/>
      </w:pPr>
      <w:bookmarkStart w:id="8" w:name="_Toc496160861"/>
      <w:r w:rsidRPr="00C35FCB">
        <w:lastRenderedPageBreak/>
        <w:t>Diagramme d</w:t>
      </w:r>
      <w:r>
        <w:t>'exigences</w:t>
      </w:r>
      <w:bookmarkEnd w:id="8"/>
    </w:p>
    <w:p w14:paraId="6BAAA0F4" w14:textId="77777777" w:rsidR="0050343A" w:rsidRDefault="002E4268" w:rsidP="0050343A">
      <w:pPr>
        <w:jc w:val="center"/>
      </w:pPr>
      <w:r>
        <w:rPr>
          <w:noProof/>
        </w:rPr>
        <w:pict w14:anchorId="557F1134">
          <v:shape id="Image 37" o:spid="_x0000_i1026" type="#_x0000_t75" style="width:523.2pt;height:294.15pt;visibility:visible;mso-wrap-style:square">
            <v:imagedata r:id="rId8" o:title=""/>
          </v:shape>
        </w:pict>
      </w:r>
    </w:p>
    <w:p w14:paraId="0BEDAF33" w14:textId="77777777" w:rsidR="0050343A" w:rsidRPr="00C35FCB" w:rsidRDefault="0050343A" w:rsidP="00E56E52">
      <w:pPr>
        <w:pStyle w:val="SousTritre20"/>
      </w:pPr>
      <w:bookmarkStart w:id="9" w:name="_Toc496160862"/>
      <w:r>
        <w:t>Diagramme général des cas d'utilisation</w:t>
      </w:r>
      <w:bookmarkEnd w:id="9"/>
    </w:p>
    <w:p w14:paraId="3866E310" w14:textId="77777777" w:rsidR="0050343A" w:rsidRDefault="002E4268" w:rsidP="0050343A">
      <w:pPr>
        <w:jc w:val="center"/>
      </w:pPr>
      <w:r>
        <w:rPr>
          <w:noProof/>
        </w:rPr>
        <w:pict w14:anchorId="06C3E836">
          <v:shape id="_x0000_i1027" type="#_x0000_t75" style="width:423.1pt;height:315.45pt;visibility:visible;mso-wrap-style:square">
            <v:imagedata r:id="rId9" o:title=""/>
          </v:shape>
        </w:pict>
      </w:r>
    </w:p>
    <w:p w14:paraId="5E21A4BE" w14:textId="77777777" w:rsidR="0050343A" w:rsidRPr="00C35FCB" w:rsidRDefault="0050343A" w:rsidP="00E56E52">
      <w:pPr>
        <w:pStyle w:val="SousTritre20"/>
      </w:pPr>
      <w:bookmarkStart w:id="10" w:name="_Toc496160863"/>
      <w:r>
        <w:lastRenderedPageBreak/>
        <w:t>Diagramme de séquences système du cas d'utilisation "Déclenchement d'intrusion sur caméra"</w:t>
      </w:r>
      <w:bookmarkEnd w:id="10"/>
    </w:p>
    <w:p w14:paraId="4BB9F540" w14:textId="77777777" w:rsidR="0050343A" w:rsidRDefault="002E4268" w:rsidP="0050343A">
      <w:pPr>
        <w:jc w:val="center"/>
        <w:rPr>
          <w:noProof/>
        </w:rPr>
      </w:pPr>
      <w:r>
        <w:rPr>
          <w:noProof/>
        </w:rPr>
        <w:pict w14:anchorId="24B01DCF">
          <v:shape id="Image 34" o:spid="_x0000_i1028" type="#_x0000_t75" style="width:296.9pt;height:337.35pt;visibility:visible;mso-wrap-style:square">
            <v:imagedata r:id="rId10" o:title=""/>
          </v:shape>
        </w:pict>
      </w:r>
    </w:p>
    <w:p w14:paraId="38026521" w14:textId="77777777" w:rsidR="0050343A" w:rsidRDefault="0050343A" w:rsidP="0050343A">
      <w:pPr>
        <w:jc w:val="center"/>
        <w:rPr>
          <w:noProof/>
        </w:rPr>
      </w:pPr>
    </w:p>
    <w:p w14:paraId="4EEE6466" w14:textId="77777777" w:rsidR="0050343A" w:rsidRPr="00C35FCB" w:rsidRDefault="0050343A" w:rsidP="00E56E52">
      <w:pPr>
        <w:pStyle w:val="SousTritre20"/>
      </w:pPr>
      <w:bookmarkStart w:id="11" w:name="_Toc496160864"/>
      <w:r>
        <w:t>Diagramme de séquences système du cas d'utilisation "Déclenchement d'intrusion sur ouverture"</w:t>
      </w:r>
      <w:bookmarkEnd w:id="11"/>
    </w:p>
    <w:p w14:paraId="2A8E8CD9" w14:textId="77777777" w:rsidR="0050343A" w:rsidRDefault="002E4268" w:rsidP="0050343A">
      <w:pPr>
        <w:jc w:val="center"/>
      </w:pPr>
      <w:r>
        <w:rPr>
          <w:noProof/>
        </w:rPr>
        <w:pict w14:anchorId="13745EE6">
          <v:shape id="Image 40" o:spid="_x0000_i1029" type="#_x0000_t75" style="width:360.7pt;height:229.7pt;visibility:visible;mso-wrap-style:square">
            <v:imagedata r:id="rId11" o:title=""/>
          </v:shape>
        </w:pict>
      </w:r>
    </w:p>
    <w:p w14:paraId="39BE3AF9" w14:textId="77777777" w:rsidR="0050343A" w:rsidRPr="00C35FCB" w:rsidRDefault="0050343A" w:rsidP="00E56E52">
      <w:pPr>
        <w:pStyle w:val="SousTritre20"/>
      </w:pPr>
      <w:bookmarkStart w:id="12" w:name="_Toc496160865"/>
      <w:r>
        <w:lastRenderedPageBreak/>
        <w:t>Diagramme de séquences système du cas d'utilisation "Détection coupure d'alimentation"</w:t>
      </w:r>
      <w:bookmarkEnd w:id="12"/>
    </w:p>
    <w:p w14:paraId="51E929A3" w14:textId="77777777" w:rsidR="0050343A" w:rsidRDefault="002E4268" w:rsidP="0050343A">
      <w:pPr>
        <w:jc w:val="center"/>
        <w:rPr>
          <w:noProof/>
        </w:rPr>
      </w:pPr>
      <w:r>
        <w:rPr>
          <w:noProof/>
        </w:rPr>
        <w:pict w14:anchorId="72696914">
          <v:shape id="Image 64" o:spid="_x0000_i1030" type="#_x0000_t75" style="width:346.3pt;height:257.15pt;visibility:visible;mso-wrap-style:square">
            <v:imagedata r:id="rId12" o:title=""/>
          </v:shape>
        </w:pict>
      </w:r>
    </w:p>
    <w:p w14:paraId="78EF417B" w14:textId="77777777" w:rsidR="00BD5F91" w:rsidRDefault="00BD5F91" w:rsidP="0050343A">
      <w:pPr>
        <w:jc w:val="center"/>
        <w:rPr>
          <w:noProof/>
        </w:rPr>
      </w:pPr>
    </w:p>
    <w:p w14:paraId="0DB001C6" w14:textId="77777777" w:rsidR="00BD5F91" w:rsidRDefault="00BD5F91" w:rsidP="0050343A">
      <w:pPr>
        <w:jc w:val="center"/>
        <w:rPr>
          <w:noProof/>
        </w:rPr>
      </w:pPr>
    </w:p>
    <w:p w14:paraId="3440C699" w14:textId="77777777" w:rsidR="00A403DE" w:rsidRDefault="00A403DE" w:rsidP="0050343A">
      <w:pPr>
        <w:jc w:val="center"/>
        <w:sectPr w:rsidR="00A403DE">
          <w:headerReference w:type="default" r:id="rId13"/>
          <w:footerReference w:type="default" r:id="rId14"/>
          <w:footerReference w:type="first" r:id="rId15"/>
          <w:pgSz w:w="11907" w:h="16840" w:code="9"/>
          <w:pgMar w:top="851" w:right="567" w:bottom="851" w:left="851" w:header="397" w:footer="227" w:gutter="0"/>
          <w:paperSrc w:first="14" w:other="14"/>
          <w:cols w:space="720"/>
          <w:titlePg/>
        </w:sectPr>
      </w:pPr>
    </w:p>
    <w:p w14:paraId="340FA1DE" w14:textId="77777777" w:rsidR="00BD5F91" w:rsidRDefault="00BD5F91" w:rsidP="0050343A">
      <w:pPr>
        <w:jc w:val="center"/>
      </w:pPr>
    </w:p>
    <w:p w14:paraId="56C183A9" w14:textId="77777777" w:rsidR="0050343A" w:rsidRPr="0047138C" w:rsidRDefault="0050343A" w:rsidP="0050343A">
      <w:pPr>
        <w:rPr>
          <w:sz w:val="8"/>
          <w:szCs w:val="8"/>
        </w:rPr>
      </w:pPr>
    </w:p>
    <w:p w14:paraId="58E4C535" w14:textId="77777777" w:rsidR="00873BA9" w:rsidRDefault="00873BA9" w:rsidP="00E56E52">
      <w:pPr>
        <w:pStyle w:val="SousTritre20"/>
      </w:pPr>
      <w:bookmarkStart w:id="13" w:name="_Toc496160866"/>
      <w:r>
        <w:t>Diagramme Etat-Transition général</w:t>
      </w:r>
    </w:p>
    <w:p w14:paraId="5B6E61C9" w14:textId="77777777" w:rsidR="00873BA9" w:rsidRDefault="002E4268" w:rsidP="00873BA9">
      <w:r>
        <w:pict w14:anchorId="50F12810">
          <v:shape id="_x0000_i1033" type="#_x0000_t75" style="width:741.95pt;height:392.25pt">
            <v:imagedata r:id="rId16" o:title=""/>
          </v:shape>
        </w:pict>
      </w:r>
    </w:p>
    <w:p w14:paraId="34AA4C90" w14:textId="77777777" w:rsidR="00873BA9" w:rsidRPr="00873BA9" w:rsidRDefault="00873BA9" w:rsidP="00873BA9"/>
    <w:p w14:paraId="04480369" w14:textId="3BBF3838" w:rsidR="0050343A" w:rsidRPr="00C35FCB" w:rsidRDefault="0050343A" w:rsidP="00E56E52">
      <w:pPr>
        <w:pStyle w:val="SousTritre20"/>
      </w:pPr>
      <w:r>
        <w:lastRenderedPageBreak/>
        <w:t>Diagramme Etat-transition "Alertes"</w:t>
      </w:r>
      <w:bookmarkEnd w:id="13"/>
    </w:p>
    <w:p w14:paraId="59B7977A" w14:textId="77777777" w:rsidR="0050343A" w:rsidRDefault="002E4268" w:rsidP="0050343A">
      <w:pPr>
        <w:jc w:val="center"/>
        <w:rPr>
          <w:noProof/>
        </w:rPr>
      </w:pPr>
      <w:r>
        <w:rPr>
          <w:noProof/>
        </w:rPr>
        <w:pict w14:anchorId="4E9ADB22">
          <v:shape id="Image 46" o:spid="_x0000_i1034" type="#_x0000_t75" style="width:605.5pt;height:416.25pt;visibility:visible;mso-wrap-style:square">
            <v:imagedata r:id="rId17" o:title=""/>
          </v:shape>
        </w:pict>
      </w:r>
    </w:p>
    <w:p w14:paraId="733B1655" w14:textId="77777777" w:rsidR="00873BA9" w:rsidRDefault="00873BA9" w:rsidP="0050343A">
      <w:pPr>
        <w:jc w:val="center"/>
        <w:rPr>
          <w:noProof/>
        </w:rPr>
      </w:pPr>
    </w:p>
    <w:p w14:paraId="3CD4B41D" w14:textId="77777777" w:rsidR="00873BA9" w:rsidRDefault="00873BA9" w:rsidP="0050343A">
      <w:pPr>
        <w:jc w:val="center"/>
      </w:pPr>
    </w:p>
    <w:p w14:paraId="470E927A" w14:textId="77777777" w:rsidR="0050343A" w:rsidRPr="00C35FCB" w:rsidRDefault="00873BA9" w:rsidP="00E56E52">
      <w:pPr>
        <w:pStyle w:val="SousTritre20"/>
      </w:pPr>
      <w:r>
        <w:lastRenderedPageBreak/>
        <w:t>D</w:t>
      </w:r>
      <w:r w:rsidR="0050343A">
        <w:t>iagram</w:t>
      </w:r>
      <w:r>
        <w:t>me de classes</w:t>
      </w:r>
    </w:p>
    <w:p w14:paraId="15163946" w14:textId="77777777" w:rsidR="0050343A" w:rsidRDefault="002E4268" w:rsidP="0050343A">
      <w:pPr>
        <w:jc w:val="center"/>
      </w:pPr>
      <w:r>
        <w:rPr>
          <w:noProof/>
        </w:rPr>
        <w:pict w14:anchorId="25D581B8">
          <v:shape id="_x0000_i1035" type="#_x0000_t75" style="width:771.45pt;height:423.1pt">
            <v:imagedata r:id="rId18" o:title=""/>
          </v:shape>
        </w:pict>
      </w:r>
    </w:p>
    <w:p w14:paraId="109FFBF0" w14:textId="77777777" w:rsidR="0050343A" w:rsidRDefault="0050343A" w:rsidP="0050343A">
      <w:pPr>
        <w:jc w:val="center"/>
      </w:pPr>
    </w:p>
    <w:p w14:paraId="6490E0EE" w14:textId="77777777" w:rsidR="00A403DE" w:rsidRDefault="00A403DE" w:rsidP="0050343A">
      <w:pPr>
        <w:jc w:val="center"/>
        <w:sectPr w:rsidR="00A403DE" w:rsidSect="00A403DE">
          <w:pgSz w:w="16840" w:h="11907" w:orient="landscape" w:code="9"/>
          <w:pgMar w:top="851" w:right="851" w:bottom="567" w:left="851" w:header="397" w:footer="227" w:gutter="0"/>
          <w:paperSrc w:first="14" w:other="14"/>
          <w:cols w:space="720"/>
          <w:titlePg/>
          <w:docGrid w:linePitch="326"/>
        </w:sectPr>
      </w:pPr>
    </w:p>
    <w:p w14:paraId="3CC614BF" w14:textId="77777777" w:rsidR="0050343A" w:rsidRPr="0047138C" w:rsidRDefault="0050343A" w:rsidP="00645A19">
      <w:pPr>
        <w:pStyle w:val="Titre1"/>
      </w:pPr>
      <w:bookmarkStart w:id="14" w:name="_Toc496160867"/>
      <w:r w:rsidRPr="0047138C">
        <w:lastRenderedPageBreak/>
        <w:t>Contraintes de réalisation</w:t>
      </w:r>
      <w:bookmarkEnd w:id="14"/>
    </w:p>
    <w:p w14:paraId="1616AF97" w14:textId="77777777" w:rsidR="0050343A" w:rsidRPr="00E56E52" w:rsidRDefault="0050343A" w:rsidP="00E56E52">
      <w:pPr>
        <w:pStyle w:val="SousTritre20"/>
      </w:pPr>
      <w:bookmarkStart w:id="15" w:name="_Toc496160868"/>
      <w:r w:rsidRPr="00E56E52">
        <w:t>Contraintes financières (budget alloué) :</w:t>
      </w:r>
      <w:bookmarkEnd w:id="15"/>
    </w:p>
    <w:p w14:paraId="7F5B0347" w14:textId="77777777" w:rsidR="0050343A" w:rsidRPr="0047138C" w:rsidRDefault="0050343A" w:rsidP="0050343A">
      <w:r w:rsidRPr="0047138C">
        <w:t>L'investissement do</w:t>
      </w:r>
      <w:r>
        <w:t>it être minimum</w:t>
      </w:r>
      <w:r w:rsidRPr="0047138C">
        <w:t>.</w:t>
      </w:r>
    </w:p>
    <w:p w14:paraId="6199A94F" w14:textId="77777777" w:rsidR="0050343A" w:rsidRPr="000A42FC" w:rsidRDefault="0050343A" w:rsidP="00E56E52">
      <w:pPr>
        <w:pStyle w:val="SousTritre20"/>
      </w:pPr>
      <w:bookmarkStart w:id="16" w:name="_Toc496160869"/>
      <w:r w:rsidRPr="000A42FC">
        <w:t>Contraintes de développement (matériel et/ou logiciel imposé / technologies utilisées) :</w:t>
      </w:r>
      <w:bookmarkEnd w:id="16"/>
    </w:p>
    <w:p w14:paraId="5F0138E7" w14:textId="77777777" w:rsidR="0050343A" w:rsidRDefault="0050343A" w:rsidP="0050343A">
      <w:pPr>
        <w:numPr>
          <w:ilvl w:val="0"/>
          <w:numId w:val="15"/>
        </w:numPr>
        <w:jc w:val="left"/>
      </w:pPr>
      <w:r w:rsidRPr="0026563E">
        <w:t xml:space="preserve">L'application est développée sur une carte </w:t>
      </w:r>
      <w:r>
        <w:t>Raspberry PI3 sous linux.</w:t>
      </w:r>
    </w:p>
    <w:p w14:paraId="4CF0E3C3" w14:textId="77777777" w:rsidR="0050343A" w:rsidRDefault="0050343A" w:rsidP="0050343A">
      <w:pPr>
        <w:numPr>
          <w:ilvl w:val="0"/>
          <w:numId w:val="15"/>
        </w:numPr>
        <w:jc w:val="left"/>
      </w:pPr>
      <w:r>
        <w:t>L'émission de MMS/SMS se fait sur le réseau GSM. Une carte SIM valide sera fournie ainsi qu'une clef 3G et une carte sim800L.</w:t>
      </w:r>
    </w:p>
    <w:p w14:paraId="505E949E" w14:textId="77777777" w:rsidR="0050343A" w:rsidRDefault="0050343A" w:rsidP="0050343A">
      <w:pPr>
        <w:numPr>
          <w:ilvl w:val="0"/>
          <w:numId w:val="15"/>
        </w:numPr>
        <w:jc w:val="left"/>
      </w:pPr>
    </w:p>
    <w:p w14:paraId="57785700" w14:textId="77777777" w:rsidR="0050343A" w:rsidRDefault="0050343A" w:rsidP="0050343A">
      <w:pPr>
        <w:numPr>
          <w:ilvl w:val="0"/>
          <w:numId w:val="15"/>
        </w:numPr>
        <w:jc w:val="left"/>
      </w:pPr>
      <w:r>
        <w:t>Le paramétrage se fera à  l'aide d'une tablette ou d'un téléphone. La structure de l'application est laissée au choix des candidats (Application client / serveur ou application Web)</w:t>
      </w:r>
    </w:p>
    <w:p w14:paraId="3EAE8087" w14:textId="77777777" w:rsidR="0050343A" w:rsidRDefault="0050343A" w:rsidP="0050343A">
      <w:pPr>
        <w:numPr>
          <w:ilvl w:val="0"/>
          <w:numId w:val="15"/>
        </w:numPr>
        <w:jc w:val="left"/>
      </w:pPr>
      <w:r>
        <w:t>Les candidats doivent définir les structures de stockage des informations.</w:t>
      </w:r>
    </w:p>
    <w:p w14:paraId="4785999A" w14:textId="77777777" w:rsidR="0050343A" w:rsidRPr="0047138C" w:rsidRDefault="0050343A" w:rsidP="0050343A">
      <w:pPr>
        <w:numPr>
          <w:ilvl w:val="0"/>
          <w:numId w:val="15"/>
        </w:numPr>
        <w:jc w:val="left"/>
      </w:pPr>
      <w:r>
        <w:t>L'onduleur ne dispose pas de sortie signalant une coupure de courant. Il faudra donc trouver une solution.</w:t>
      </w:r>
    </w:p>
    <w:p w14:paraId="6B628BA0" w14:textId="77777777" w:rsidR="0050343A" w:rsidRPr="0004246A" w:rsidRDefault="0050343A" w:rsidP="0050343A">
      <w:pPr>
        <w:rPr>
          <w:sz w:val="16"/>
          <w:szCs w:val="16"/>
        </w:rPr>
      </w:pPr>
    </w:p>
    <w:p w14:paraId="3E935B6E" w14:textId="77777777" w:rsidR="0050343A" w:rsidRPr="000A42FC" w:rsidRDefault="0050343A" w:rsidP="00E56E52">
      <w:pPr>
        <w:pStyle w:val="SousTritre20"/>
      </w:pPr>
      <w:bookmarkStart w:id="17" w:name="_Toc496160870"/>
      <w:r w:rsidRPr="000A42FC">
        <w:t>Exigences qualité sur le développement</w:t>
      </w:r>
      <w:bookmarkEnd w:id="17"/>
    </w:p>
    <w:p w14:paraId="362770CA" w14:textId="77777777" w:rsidR="0050343A" w:rsidRPr="0047138C" w:rsidRDefault="0050343A" w:rsidP="0050343A">
      <w:pPr>
        <w:spacing w:line="480" w:lineRule="atLeast"/>
      </w:pPr>
      <w:r w:rsidRPr="0047138C">
        <w:t>En ce qui concerne les exigences "qualité" du développement :</w:t>
      </w:r>
    </w:p>
    <w:p w14:paraId="221EC974" w14:textId="77777777" w:rsidR="0050343A" w:rsidRPr="0047138C" w:rsidRDefault="0050343A" w:rsidP="0050343A">
      <w:pPr>
        <w:numPr>
          <w:ilvl w:val="0"/>
          <w:numId w:val="16"/>
        </w:numPr>
        <w:jc w:val="left"/>
      </w:pPr>
      <w:r>
        <w:t>L</w:t>
      </w:r>
      <w:r w:rsidRPr="0047138C">
        <w:t xml:space="preserve">a modélisation du produit informatique doit être réalisée avec un formalisme UML / </w:t>
      </w:r>
      <w:proofErr w:type="spellStart"/>
      <w:r w:rsidRPr="0047138C">
        <w:t>Sysml</w:t>
      </w:r>
      <w:proofErr w:type="spellEnd"/>
      <w:r w:rsidRPr="0047138C">
        <w:t>.</w:t>
      </w:r>
    </w:p>
    <w:p w14:paraId="12233957" w14:textId="77777777" w:rsidR="0050343A" w:rsidRPr="0047138C" w:rsidRDefault="0050343A" w:rsidP="0050343A">
      <w:pPr>
        <w:numPr>
          <w:ilvl w:val="0"/>
          <w:numId w:val="16"/>
        </w:numPr>
        <w:jc w:val="left"/>
      </w:pPr>
      <w:r>
        <w:t>L</w:t>
      </w:r>
      <w:r w:rsidRPr="0047138C">
        <w:t>e codage doit respecter le standard de codage en cours dans la section ;</w:t>
      </w:r>
    </w:p>
    <w:p w14:paraId="6C5B7C0B" w14:textId="77777777" w:rsidR="0050343A" w:rsidRDefault="0050343A" w:rsidP="00025341"/>
    <w:p w14:paraId="0CB2B01B" w14:textId="77777777" w:rsidR="0050343A" w:rsidRPr="000A42FC" w:rsidRDefault="0050343A" w:rsidP="00E56E52">
      <w:pPr>
        <w:pStyle w:val="SousTritre20"/>
      </w:pPr>
      <w:bookmarkStart w:id="18" w:name="_Toc496160872"/>
      <w:r w:rsidRPr="000A42FC">
        <w:t xml:space="preserve">Contraintes de </w:t>
      </w:r>
      <w:r>
        <w:t>fiabilité, sécurité</w:t>
      </w:r>
      <w:r w:rsidRPr="000A42FC">
        <w:t> :</w:t>
      </w:r>
      <w:bookmarkEnd w:id="18"/>
    </w:p>
    <w:p w14:paraId="3E1AA3E5" w14:textId="77777777" w:rsidR="0050343A" w:rsidRPr="00106A9F" w:rsidRDefault="0050343A" w:rsidP="0050343A">
      <w:pPr>
        <w:pStyle w:val="Paragraphedeliste"/>
        <w:numPr>
          <w:ilvl w:val="0"/>
          <w:numId w:val="19"/>
        </w:numPr>
        <w:rPr>
          <w:rFonts w:cs="Arial"/>
          <w:sz w:val="20"/>
        </w:rPr>
      </w:pPr>
      <w:r>
        <w:rPr>
          <w:rFonts w:cs="Arial"/>
        </w:rPr>
        <w:t>L</w:t>
      </w:r>
      <w:r w:rsidRPr="00106A9F">
        <w:rPr>
          <w:rFonts w:cs="Arial"/>
        </w:rPr>
        <w:t>e système doit pouvoir se remettre en marche automatiquement après une coupure de courant prolongée dans l'état d'avant la coupure</w:t>
      </w:r>
      <w:r>
        <w:rPr>
          <w:rFonts w:cs="Arial"/>
        </w:rPr>
        <w:t>.</w:t>
      </w:r>
    </w:p>
    <w:p w14:paraId="1F0E68DA" w14:textId="39C57F57" w:rsidR="0050343A" w:rsidRDefault="0050343A" w:rsidP="00025341"/>
    <w:p w14:paraId="68B31102" w14:textId="37B3986B" w:rsidR="00D426C2" w:rsidRDefault="00D426C2" w:rsidP="00025341"/>
    <w:p w14:paraId="29E40C5B" w14:textId="77777777" w:rsidR="00D426C2" w:rsidRDefault="00D426C2" w:rsidP="00D426C2">
      <w:pPr>
        <w:pStyle w:val="Titre1"/>
      </w:pPr>
      <w:r>
        <w:br w:type="page"/>
      </w:r>
      <w:r>
        <w:lastRenderedPageBreak/>
        <w:t>Développement</w:t>
      </w:r>
    </w:p>
    <w:p w14:paraId="2CBAD47A" w14:textId="77777777" w:rsidR="00D426C2" w:rsidRPr="00C35FCB" w:rsidRDefault="00D426C2" w:rsidP="00B82230">
      <w:pPr>
        <w:pStyle w:val="Titre2"/>
      </w:pPr>
      <w:r>
        <w:t>IHM Cayenne</w:t>
      </w:r>
    </w:p>
    <w:p w14:paraId="167628DC" w14:textId="445B3240" w:rsidR="00D426C2" w:rsidRDefault="00D426C2" w:rsidP="00D426C2"/>
    <w:p w14:paraId="79A3A893" w14:textId="2419551A" w:rsidR="00645A19" w:rsidRDefault="00E5590D" w:rsidP="00D426C2">
      <w:r>
        <w:rPr>
          <w:noProof/>
        </w:rPr>
        <w:pict w14:anchorId="4479890C">
          <v:shapetype id="_x0000_t202" coordsize="21600,21600" o:spt="202" path="m,l,21600r21600,l21600,xe">
            <v:stroke joinstyle="miter"/>
            <v:path gradientshapeok="t" o:connecttype="rect"/>
          </v:shapetype>
          <v:shape id="_x0000_s2088" type="#_x0000_t202" style="position:absolute;left:0;text-align:left;margin-left:120.2pt;margin-top:285pt;width:33pt;height:18.75pt;z-index:10" fillcolor="#ff6">
            <v:textbox inset=".5mm,1mm,.5mm,1mm">
              <w:txbxContent>
                <w:p w14:paraId="7AC0C914" w14:textId="791E88DB" w:rsidR="00F71286" w:rsidRPr="007C35A6" w:rsidRDefault="00F71286" w:rsidP="00F71286">
                  <w:pPr>
                    <w:rPr>
                      <w:i/>
                      <w:iCs/>
                    </w:rPr>
                  </w:pPr>
                  <w:r w:rsidRPr="007C35A6">
                    <w:rPr>
                      <w:i/>
                      <w:iCs/>
                    </w:rPr>
                    <w:t xml:space="preserve">Ch </w:t>
                  </w:r>
                  <w:r>
                    <w:rPr>
                      <w:i/>
                      <w:iCs/>
                    </w:rPr>
                    <w:t>9</w:t>
                  </w:r>
                </w:p>
              </w:txbxContent>
            </v:textbox>
          </v:shape>
        </w:pict>
      </w:r>
      <w:r>
        <w:rPr>
          <w:noProof/>
        </w:rPr>
        <w:pict w14:anchorId="4479890C">
          <v:shape id="_x0000_s2087" type="#_x0000_t202" style="position:absolute;left:0;text-align:left;margin-left:40.7pt;margin-top:284.25pt;width:33pt;height:18.75pt;z-index:9" fillcolor="#ff6">
            <v:textbox inset=".5mm,1mm,.5mm,1mm">
              <w:txbxContent>
                <w:p w14:paraId="3BF8DA9D" w14:textId="77777777" w:rsidR="00D426C2" w:rsidRPr="007C35A6" w:rsidRDefault="00D426C2" w:rsidP="00D426C2">
                  <w:pPr>
                    <w:rPr>
                      <w:i/>
                      <w:iCs/>
                    </w:rPr>
                  </w:pPr>
                  <w:r w:rsidRPr="007C35A6">
                    <w:rPr>
                      <w:i/>
                      <w:iCs/>
                    </w:rPr>
                    <w:t xml:space="preserve">Ch </w:t>
                  </w:r>
                  <w:r>
                    <w:rPr>
                      <w:i/>
                      <w:iCs/>
                    </w:rPr>
                    <w:t>3</w:t>
                  </w:r>
                </w:p>
              </w:txbxContent>
            </v:textbox>
          </v:shape>
        </w:pict>
      </w:r>
      <w:r>
        <w:rPr>
          <w:noProof/>
        </w:rPr>
        <w:pict w14:anchorId="058B7132">
          <v:shape id="_x0000_s2086" type="#_x0000_t202" style="position:absolute;left:0;text-align:left;margin-left:443.45pt;margin-top:182.25pt;width:33pt;height:18.75pt;z-index:8" fillcolor="#ff6">
            <v:textbox inset=".5mm,1mm,.5mm,1mm">
              <w:txbxContent>
                <w:p w14:paraId="54E77C3F" w14:textId="77777777" w:rsidR="00D426C2" w:rsidRPr="007C35A6" w:rsidRDefault="00D426C2" w:rsidP="00D426C2">
                  <w:pPr>
                    <w:rPr>
                      <w:i/>
                      <w:iCs/>
                    </w:rPr>
                  </w:pPr>
                  <w:r w:rsidRPr="007C35A6">
                    <w:rPr>
                      <w:i/>
                      <w:iCs/>
                    </w:rPr>
                    <w:t xml:space="preserve">Ch </w:t>
                  </w:r>
                  <w:r>
                    <w:rPr>
                      <w:i/>
                      <w:iCs/>
                    </w:rPr>
                    <w:t>2</w:t>
                  </w:r>
                </w:p>
              </w:txbxContent>
            </v:textbox>
          </v:shape>
        </w:pict>
      </w:r>
      <w:r>
        <w:rPr>
          <w:noProof/>
        </w:rPr>
        <w:pict w14:anchorId="51824ADA">
          <v:shape id="_x0000_s2085" type="#_x0000_t202" style="position:absolute;left:0;text-align:left;margin-left:354.2pt;margin-top:177.75pt;width:33pt;height:18.75pt;z-index:7" fillcolor="#ff6">
            <v:textbox inset=".5mm,1mm,.5mm,1mm">
              <w:txbxContent>
                <w:p w14:paraId="4F96541A" w14:textId="77777777" w:rsidR="00D426C2" w:rsidRPr="007C35A6" w:rsidRDefault="00D426C2" w:rsidP="00D426C2">
                  <w:pPr>
                    <w:rPr>
                      <w:i/>
                      <w:iCs/>
                    </w:rPr>
                  </w:pPr>
                  <w:r w:rsidRPr="007C35A6">
                    <w:rPr>
                      <w:i/>
                      <w:iCs/>
                    </w:rPr>
                    <w:t xml:space="preserve">Ch </w:t>
                  </w:r>
                  <w:r>
                    <w:rPr>
                      <w:i/>
                      <w:iCs/>
                    </w:rPr>
                    <w:t>8</w:t>
                  </w:r>
                </w:p>
              </w:txbxContent>
            </v:textbox>
          </v:shape>
        </w:pict>
      </w:r>
      <w:r>
        <w:rPr>
          <w:noProof/>
        </w:rPr>
        <w:pict w14:anchorId="0E7E762C">
          <v:shape id="_x0000_s2084" type="#_x0000_t202" style="position:absolute;left:0;text-align:left;margin-left:196.7pt;margin-top:177.75pt;width:33pt;height:18.75pt;z-index:6" fillcolor="#ff6">
            <v:textbox inset=".5mm,1mm,.5mm,1mm">
              <w:txbxContent>
                <w:p w14:paraId="552553C5" w14:textId="77777777" w:rsidR="00D426C2" w:rsidRPr="007C35A6" w:rsidRDefault="00D426C2" w:rsidP="00D426C2">
                  <w:pPr>
                    <w:rPr>
                      <w:i/>
                      <w:iCs/>
                    </w:rPr>
                  </w:pPr>
                  <w:r w:rsidRPr="007C35A6">
                    <w:rPr>
                      <w:i/>
                      <w:iCs/>
                    </w:rPr>
                    <w:t xml:space="preserve">Ch </w:t>
                  </w:r>
                  <w:r>
                    <w:rPr>
                      <w:i/>
                      <w:iCs/>
                    </w:rPr>
                    <w:t>7</w:t>
                  </w:r>
                </w:p>
              </w:txbxContent>
            </v:textbox>
          </v:shape>
        </w:pict>
      </w:r>
      <w:r>
        <w:rPr>
          <w:noProof/>
        </w:rPr>
        <w:pict w14:anchorId="24883BD2">
          <v:shape id="_x0000_s2083" type="#_x0000_t202" style="position:absolute;left:0;text-align:left;margin-left:41.45pt;margin-top:180.75pt;width:33pt;height:18.75pt;z-index:5" fillcolor="#ff6">
            <v:textbox inset=".5mm,1mm,.5mm,1mm">
              <w:txbxContent>
                <w:p w14:paraId="140B7CBE" w14:textId="77777777" w:rsidR="00D426C2" w:rsidRPr="007C35A6" w:rsidRDefault="00D426C2" w:rsidP="00D426C2">
                  <w:pPr>
                    <w:rPr>
                      <w:i/>
                      <w:iCs/>
                    </w:rPr>
                  </w:pPr>
                  <w:r w:rsidRPr="007C35A6">
                    <w:rPr>
                      <w:i/>
                      <w:iCs/>
                    </w:rPr>
                    <w:t xml:space="preserve">Ch </w:t>
                  </w:r>
                  <w:r>
                    <w:rPr>
                      <w:i/>
                      <w:iCs/>
                    </w:rPr>
                    <w:t>6</w:t>
                  </w:r>
                </w:p>
              </w:txbxContent>
            </v:textbox>
          </v:shape>
        </w:pict>
      </w:r>
      <w:r>
        <w:rPr>
          <w:noProof/>
        </w:rPr>
        <w:pict w14:anchorId="196BA5DB">
          <v:shape id="_x0000_s2082" type="#_x0000_t202" style="position:absolute;left:0;text-align:left;margin-left:437.45pt;margin-top:70.5pt;width:33pt;height:18.75pt;z-index:4" fillcolor="#ff6">
            <v:textbox inset=".5mm,1mm,.5mm,1mm">
              <w:txbxContent>
                <w:p w14:paraId="17BD4624" w14:textId="77777777" w:rsidR="00D426C2" w:rsidRPr="007C35A6" w:rsidRDefault="00D426C2" w:rsidP="00D426C2">
                  <w:pPr>
                    <w:rPr>
                      <w:i/>
                      <w:iCs/>
                    </w:rPr>
                  </w:pPr>
                  <w:r w:rsidRPr="007C35A6">
                    <w:rPr>
                      <w:i/>
                      <w:iCs/>
                    </w:rPr>
                    <w:t xml:space="preserve">Ch </w:t>
                  </w:r>
                  <w:r>
                    <w:rPr>
                      <w:i/>
                      <w:iCs/>
                    </w:rPr>
                    <w:t>5</w:t>
                  </w:r>
                </w:p>
              </w:txbxContent>
            </v:textbox>
          </v:shape>
        </w:pict>
      </w:r>
      <w:r>
        <w:rPr>
          <w:noProof/>
        </w:rPr>
        <w:pict w14:anchorId="51C68FBC">
          <v:shape id="_x0000_s2081" type="#_x0000_t202" style="position:absolute;left:0;text-align:left;margin-left:280.7pt;margin-top:74.65pt;width:33pt;height:18.75pt;z-index:3" fillcolor="#ff6">
            <v:textbox inset=".5mm,1mm,.5mm,1mm">
              <w:txbxContent>
                <w:p w14:paraId="533880A2" w14:textId="77777777" w:rsidR="00D426C2" w:rsidRPr="007C35A6" w:rsidRDefault="00D426C2" w:rsidP="00D426C2">
                  <w:pPr>
                    <w:rPr>
                      <w:i/>
                      <w:iCs/>
                    </w:rPr>
                  </w:pPr>
                  <w:r w:rsidRPr="007C35A6">
                    <w:rPr>
                      <w:i/>
                      <w:iCs/>
                    </w:rPr>
                    <w:t xml:space="preserve">Ch </w:t>
                  </w:r>
                  <w:r>
                    <w:rPr>
                      <w:i/>
                      <w:iCs/>
                    </w:rPr>
                    <w:t>4</w:t>
                  </w:r>
                </w:p>
              </w:txbxContent>
            </v:textbox>
          </v:shape>
        </w:pict>
      </w:r>
      <w:r>
        <w:rPr>
          <w:noProof/>
        </w:rPr>
        <w:pict w14:anchorId="0DDABF71">
          <v:shape id="_x0000_s2079" type="#_x0000_t202" style="position:absolute;left:0;text-align:left;margin-left:42.95pt;margin-top:64.15pt;width:33pt;height:18.75pt;z-index:1" fillcolor="#ff6">
            <v:textbox inset=".5mm,1mm,.5mm,1mm">
              <w:txbxContent>
                <w:p w14:paraId="0AC45B02" w14:textId="77777777" w:rsidR="00D426C2" w:rsidRPr="007C35A6" w:rsidRDefault="00D426C2" w:rsidP="00D426C2">
                  <w:pPr>
                    <w:rPr>
                      <w:i/>
                      <w:iCs/>
                    </w:rPr>
                  </w:pPr>
                  <w:r w:rsidRPr="007C35A6">
                    <w:rPr>
                      <w:i/>
                      <w:iCs/>
                    </w:rPr>
                    <w:t>Ch 0</w:t>
                  </w:r>
                </w:p>
              </w:txbxContent>
            </v:textbox>
          </v:shape>
        </w:pict>
      </w:r>
      <w:r>
        <w:rPr>
          <w:noProof/>
        </w:rPr>
        <w:pict w14:anchorId="4984FC95">
          <v:shape id="_x0000_s2080" type="#_x0000_t202" style="position:absolute;left:0;text-align:left;margin-left:125.45pt;margin-top:64.9pt;width:33pt;height:18.75pt;z-index:2" fillcolor="#ff6">
            <v:textbox inset=".5mm,1mm,.5mm,1mm">
              <w:txbxContent>
                <w:p w14:paraId="39ABB17A" w14:textId="77777777" w:rsidR="00D426C2" w:rsidRPr="007C35A6" w:rsidRDefault="00D426C2" w:rsidP="00D426C2">
                  <w:pPr>
                    <w:rPr>
                      <w:i/>
                      <w:iCs/>
                    </w:rPr>
                  </w:pPr>
                  <w:r w:rsidRPr="007C35A6">
                    <w:rPr>
                      <w:i/>
                      <w:iCs/>
                    </w:rPr>
                    <w:t xml:space="preserve">Ch </w:t>
                  </w:r>
                  <w:r>
                    <w:rPr>
                      <w:i/>
                      <w:iCs/>
                    </w:rPr>
                    <w:t>1</w:t>
                  </w:r>
                </w:p>
              </w:txbxContent>
            </v:textbox>
          </v:shape>
        </w:pict>
      </w:r>
      <w:r w:rsidR="002E4268">
        <w:rPr>
          <w:noProof/>
        </w:rPr>
        <w:pict w14:anchorId="307B5074">
          <v:shape id="_x0000_i1036" type="#_x0000_t75" style="width:486.85pt;height:316.1pt;visibility:visible;mso-wrap-style:square">
            <v:imagedata r:id="rId19" o:title=""/>
          </v:shape>
        </w:pict>
      </w:r>
    </w:p>
    <w:p w14:paraId="4E0A3FE9" w14:textId="44933F04" w:rsidR="00D426C2" w:rsidRDefault="002B3119" w:rsidP="00D426C2">
      <w:r>
        <w:t>Temp WC Chanel 11</w:t>
      </w:r>
    </w:p>
    <w:p w14:paraId="5FE5613B" w14:textId="6B7EBAB2" w:rsidR="002B3119" w:rsidRDefault="002B3119" w:rsidP="00D426C2">
      <w:r>
        <w:t>Temp Cuisine Chanel 12</w:t>
      </w:r>
    </w:p>
    <w:p w14:paraId="7A42AC20" w14:textId="77777777" w:rsidR="00D426C2" w:rsidRDefault="00D426C2" w:rsidP="00D426C2"/>
    <w:tbl>
      <w:tblPr>
        <w:tblW w:w="11377" w:type="dxa"/>
        <w:tblLook w:val="04A0" w:firstRow="1" w:lastRow="0" w:firstColumn="1" w:lastColumn="0" w:noHBand="0" w:noVBand="1"/>
      </w:tblPr>
      <w:tblGrid>
        <w:gridCol w:w="6062"/>
        <w:gridCol w:w="5315"/>
      </w:tblGrid>
      <w:tr w:rsidR="00D426C2" w14:paraId="37445CF9" w14:textId="77777777" w:rsidTr="00646C1B">
        <w:tc>
          <w:tcPr>
            <w:tcW w:w="6062" w:type="dxa"/>
            <w:shd w:val="clear" w:color="auto" w:fill="auto"/>
          </w:tcPr>
          <w:p w14:paraId="6AD249B3" w14:textId="2E76D96E" w:rsidR="00D426C2" w:rsidRPr="000B209A" w:rsidRDefault="00E5590D" w:rsidP="00646C1B">
            <w:pPr>
              <w:rPr>
                <w:b/>
                <w:bCs/>
              </w:rPr>
            </w:pPr>
            <w:r>
              <w:rPr>
                <w:b/>
                <w:bCs/>
                <w:noProof/>
              </w:rPr>
              <w:pict w14:anchorId="2080130D">
                <v:shapetype id="_x0000_t32" coordsize="21600,21600" o:spt="32" o:oned="t" path="m,l21600,21600e" filled="f">
                  <v:path arrowok="t" fillok="f" o:connecttype="none"/>
                  <o:lock v:ext="edit" shapetype="t"/>
                </v:shapetype>
                <v:shape id="_x0000_s2089" type="#_x0000_t32" style="position:absolute;left:0;text-align:left;margin-left:109.7pt;margin-top:7.45pt;width:191.25pt;height:27pt;flip:y;z-index:11" o:connectortype="straight">
                  <v:stroke endarrow="block"/>
                </v:shape>
              </w:pict>
            </w:r>
            <w:r w:rsidR="00D426C2" w:rsidRPr="000B209A">
              <w:rPr>
                <w:b/>
                <w:bCs/>
              </w:rPr>
              <w:t>Structure d'échange pipes :</w:t>
            </w:r>
          </w:p>
          <w:p w14:paraId="20623E75" w14:textId="77777777" w:rsidR="00D426C2" w:rsidRPr="000B209A" w:rsidRDefault="00D426C2" w:rsidP="00646C1B">
            <w:pPr>
              <w:rPr>
                <w:rFonts w:ascii="Courier New" w:hAnsi="Courier New" w:cs="Courier New"/>
                <w:color w:val="1F497D"/>
              </w:rPr>
            </w:pPr>
            <w:proofErr w:type="spellStart"/>
            <w:proofErr w:type="gramStart"/>
            <w:r w:rsidRPr="000B209A">
              <w:rPr>
                <w:rFonts w:ascii="Courier New" w:hAnsi="Courier New" w:cs="Courier New"/>
                <w:color w:val="1F497D"/>
              </w:rPr>
              <w:t>struct</w:t>
            </w:r>
            <w:proofErr w:type="spellEnd"/>
            <w:proofErr w:type="gramEnd"/>
            <w:r w:rsidRPr="000B209A">
              <w:rPr>
                <w:rFonts w:ascii="Courier New" w:hAnsi="Courier New" w:cs="Courier New"/>
                <w:color w:val="1F497D"/>
              </w:rPr>
              <w:t xml:space="preserve"> ECH {</w:t>
            </w:r>
          </w:p>
          <w:p w14:paraId="15F9752E" w14:textId="1CBA3458" w:rsidR="003B7AA9" w:rsidRPr="000B209A" w:rsidRDefault="003B7AA9" w:rsidP="003B7AA9">
            <w:pPr>
              <w:rPr>
                <w:rFonts w:ascii="Courier New" w:hAnsi="Courier New" w:cs="Courier New"/>
                <w:color w:val="1F497D"/>
              </w:rPr>
            </w:pPr>
            <w:r w:rsidRPr="000B209A">
              <w:rPr>
                <w:rFonts w:ascii="Courier New" w:hAnsi="Courier New" w:cs="Courier New"/>
                <w:color w:val="1F497D"/>
              </w:rPr>
              <w:t xml:space="preserve">    </w:t>
            </w:r>
            <w:proofErr w:type="gramStart"/>
            <w:r w:rsidRPr="000B209A">
              <w:rPr>
                <w:rFonts w:ascii="Courier New" w:hAnsi="Courier New" w:cs="Courier New"/>
                <w:color w:val="1F497D"/>
              </w:rPr>
              <w:t>short</w:t>
            </w:r>
            <w:proofErr w:type="gramEnd"/>
            <w:r w:rsidRPr="000B209A">
              <w:rPr>
                <w:rFonts w:ascii="Courier New" w:hAnsi="Courier New" w:cs="Courier New"/>
                <w:color w:val="1F497D"/>
              </w:rPr>
              <w:t xml:space="preserve"> type;</w:t>
            </w:r>
          </w:p>
          <w:p w14:paraId="7402CDAA" w14:textId="77777777" w:rsidR="00D426C2" w:rsidRPr="000B209A" w:rsidRDefault="00D426C2" w:rsidP="00646C1B">
            <w:pPr>
              <w:rPr>
                <w:rFonts w:ascii="Courier New" w:hAnsi="Courier New" w:cs="Courier New"/>
                <w:color w:val="1F497D"/>
              </w:rPr>
            </w:pPr>
            <w:r w:rsidRPr="000B209A">
              <w:rPr>
                <w:rFonts w:ascii="Courier New" w:hAnsi="Courier New" w:cs="Courier New"/>
                <w:color w:val="1F497D"/>
              </w:rPr>
              <w:t xml:space="preserve">    </w:t>
            </w:r>
            <w:proofErr w:type="gramStart"/>
            <w:r w:rsidRPr="000B209A">
              <w:rPr>
                <w:rFonts w:ascii="Courier New" w:hAnsi="Courier New" w:cs="Courier New"/>
                <w:color w:val="1F497D"/>
              </w:rPr>
              <w:t>short</w:t>
            </w:r>
            <w:proofErr w:type="gramEnd"/>
            <w:r w:rsidRPr="000B209A">
              <w:rPr>
                <w:rFonts w:ascii="Courier New" w:hAnsi="Courier New" w:cs="Courier New"/>
                <w:color w:val="1F497D"/>
              </w:rPr>
              <w:t xml:space="preserve"> relai;</w:t>
            </w:r>
          </w:p>
          <w:p w14:paraId="2A98F7AF" w14:textId="77777777" w:rsidR="00D426C2" w:rsidRPr="000B209A" w:rsidRDefault="00D426C2" w:rsidP="00646C1B">
            <w:pPr>
              <w:rPr>
                <w:rFonts w:ascii="Courier New" w:hAnsi="Courier New" w:cs="Courier New"/>
                <w:color w:val="1F497D"/>
              </w:rPr>
            </w:pPr>
            <w:r w:rsidRPr="000B209A">
              <w:rPr>
                <w:rFonts w:ascii="Courier New" w:hAnsi="Courier New" w:cs="Courier New"/>
                <w:color w:val="1F497D"/>
              </w:rPr>
              <w:t xml:space="preserve">    </w:t>
            </w:r>
            <w:proofErr w:type="gramStart"/>
            <w:r w:rsidRPr="000B209A">
              <w:rPr>
                <w:rFonts w:ascii="Courier New" w:hAnsi="Courier New" w:cs="Courier New"/>
                <w:color w:val="1F497D"/>
              </w:rPr>
              <w:t>short</w:t>
            </w:r>
            <w:proofErr w:type="gramEnd"/>
            <w:r w:rsidRPr="000B209A">
              <w:rPr>
                <w:rFonts w:ascii="Courier New" w:hAnsi="Courier New" w:cs="Courier New"/>
                <w:color w:val="1F497D"/>
              </w:rPr>
              <w:t xml:space="preserve"> </w:t>
            </w:r>
            <w:proofErr w:type="spellStart"/>
            <w:r w:rsidRPr="000B209A">
              <w:rPr>
                <w:rFonts w:ascii="Courier New" w:hAnsi="Courier New" w:cs="Courier New"/>
                <w:color w:val="1F497D"/>
              </w:rPr>
              <w:t>capt</w:t>
            </w:r>
            <w:proofErr w:type="spellEnd"/>
            <w:r w:rsidRPr="000B209A">
              <w:rPr>
                <w:rFonts w:ascii="Courier New" w:hAnsi="Courier New" w:cs="Courier New"/>
                <w:color w:val="1F497D"/>
              </w:rPr>
              <w:t>;</w:t>
            </w:r>
          </w:p>
          <w:p w14:paraId="5B7B2B0D" w14:textId="77777777" w:rsidR="00D426C2" w:rsidRPr="000B209A" w:rsidRDefault="00D426C2" w:rsidP="00646C1B">
            <w:pPr>
              <w:rPr>
                <w:rFonts w:ascii="Courier New" w:hAnsi="Courier New" w:cs="Courier New"/>
                <w:color w:val="1F497D"/>
              </w:rPr>
            </w:pPr>
            <w:r w:rsidRPr="000B209A">
              <w:rPr>
                <w:rFonts w:ascii="Courier New" w:hAnsi="Courier New" w:cs="Courier New"/>
                <w:color w:val="1F497D"/>
              </w:rPr>
              <w:t xml:space="preserve">    </w:t>
            </w:r>
            <w:proofErr w:type="gramStart"/>
            <w:r w:rsidRPr="000B209A">
              <w:rPr>
                <w:rFonts w:ascii="Courier New" w:hAnsi="Courier New" w:cs="Courier New"/>
                <w:color w:val="1F497D"/>
              </w:rPr>
              <w:t>short</w:t>
            </w:r>
            <w:proofErr w:type="gramEnd"/>
            <w:r w:rsidRPr="000B209A">
              <w:rPr>
                <w:rFonts w:ascii="Courier New" w:hAnsi="Courier New" w:cs="Courier New"/>
                <w:color w:val="1F497D"/>
              </w:rPr>
              <w:t xml:space="preserve"> </w:t>
            </w:r>
            <w:proofErr w:type="spellStart"/>
            <w:r w:rsidRPr="000B209A">
              <w:rPr>
                <w:rFonts w:ascii="Courier New" w:hAnsi="Courier New" w:cs="Courier New"/>
                <w:color w:val="1F497D"/>
              </w:rPr>
              <w:t>acq</w:t>
            </w:r>
            <w:proofErr w:type="spellEnd"/>
            <w:r w:rsidRPr="000B209A">
              <w:rPr>
                <w:rFonts w:ascii="Courier New" w:hAnsi="Courier New" w:cs="Courier New"/>
                <w:color w:val="1F497D"/>
              </w:rPr>
              <w:t>;</w:t>
            </w:r>
          </w:p>
          <w:p w14:paraId="1E112D1F" w14:textId="6C69AB28" w:rsidR="003B7AA9" w:rsidRPr="000B209A" w:rsidRDefault="003B7AA9" w:rsidP="003B7AA9">
            <w:pPr>
              <w:rPr>
                <w:rFonts w:ascii="Courier New" w:hAnsi="Courier New" w:cs="Courier New"/>
                <w:color w:val="1F497D"/>
              </w:rPr>
            </w:pPr>
            <w:r w:rsidRPr="000B209A">
              <w:rPr>
                <w:rFonts w:ascii="Courier New" w:hAnsi="Courier New" w:cs="Courier New"/>
                <w:color w:val="1F497D"/>
              </w:rPr>
              <w:t xml:space="preserve">    </w:t>
            </w:r>
            <w:proofErr w:type="gramStart"/>
            <w:r w:rsidRPr="000B209A">
              <w:rPr>
                <w:rFonts w:ascii="Courier New" w:hAnsi="Courier New" w:cs="Courier New"/>
                <w:color w:val="1F497D"/>
              </w:rPr>
              <w:t>short</w:t>
            </w:r>
            <w:proofErr w:type="gramEnd"/>
            <w:r w:rsidRPr="000B209A">
              <w:rPr>
                <w:rFonts w:ascii="Courier New" w:hAnsi="Courier New" w:cs="Courier New"/>
                <w:color w:val="1F497D"/>
              </w:rPr>
              <w:t xml:space="preserve"> </w:t>
            </w:r>
            <w:r>
              <w:rPr>
                <w:rFonts w:ascii="Courier New" w:hAnsi="Courier New" w:cs="Courier New"/>
                <w:color w:val="1F497D"/>
              </w:rPr>
              <w:t>marche</w:t>
            </w:r>
            <w:r w:rsidRPr="000B209A">
              <w:rPr>
                <w:rFonts w:ascii="Courier New" w:hAnsi="Courier New" w:cs="Courier New"/>
                <w:color w:val="1F497D"/>
              </w:rPr>
              <w:t>;</w:t>
            </w:r>
          </w:p>
          <w:p w14:paraId="1F2F808B" w14:textId="77777777" w:rsidR="00D426C2" w:rsidRPr="000B209A" w:rsidRDefault="00D426C2" w:rsidP="00646C1B">
            <w:pPr>
              <w:rPr>
                <w:rFonts w:ascii="Courier New" w:hAnsi="Courier New" w:cs="Courier New"/>
                <w:color w:val="1F497D"/>
              </w:rPr>
            </w:pPr>
            <w:r w:rsidRPr="000B209A">
              <w:rPr>
                <w:rFonts w:ascii="Courier New" w:hAnsi="Courier New" w:cs="Courier New"/>
                <w:color w:val="1F497D"/>
              </w:rPr>
              <w:t>};</w:t>
            </w:r>
          </w:p>
          <w:p w14:paraId="7C6320C5" w14:textId="77777777" w:rsidR="00D426C2" w:rsidRPr="000B209A" w:rsidRDefault="00D426C2" w:rsidP="00646C1B">
            <w:pPr>
              <w:rPr>
                <w:rFonts w:ascii="Courier New" w:hAnsi="Courier New" w:cs="Courier New"/>
                <w:color w:val="1F497D"/>
              </w:rPr>
            </w:pPr>
            <w:proofErr w:type="spellStart"/>
            <w:proofErr w:type="gramStart"/>
            <w:r w:rsidRPr="000B209A">
              <w:rPr>
                <w:rFonts w:ascii="Courier New" w:hAnsi="Courier New" w:cs="Courier New"/>
                <w:color w:val="1F497D"/>
              </w:rPr>
              <w:t>typedef</w:t>
            </w:r>
            <w:proofErr w:type="spellEnd"/>
            <w:proofErr w:type="gramEnd"/>
            <w:r w:rsidRPr="000B209A">
              <w:rPr>
                <w:rFonts w:ascii="Courier New" w:hAnsi="Courier New" w:cs="Courier New"/>
                <w:color w:val="1F497D"/>
              </w:rPr>
              <w:t xml:space="preserve"> </w:t>
            </w:r>
            <w:proofErr w:type="spellStart"/>
            <w:r w:rsidRPr="000B209A">
              <w:rPr>
                <w:rFonts w:ascii="Courier New" w:hAnsi="Courier New" w:cs="Courier New"/>
                <w:color w:val="1F497D"/>
              </w:rPr>
              <w:t>struct</w:t>
            </w:r>
            <w:proofErr w:type="spellEnd"/>
            <w:r w:rsidRPr="000B209A">
              <w:rPr>
                <w:rFonts w:ascii="Courier New" w:hAnsi="Courier New" w:cs="Courier New"/>
                <w:color w:val="1F497D"/>
              </w:rPr>
              <w:t xml:space="preserve"> ECH </w:t>
            </w:r>
            <w:proofErr w:type="spellStart"/>
            <w:r w:rsidRPr="000B209A">
              <w:rPr>
                <w:rFonts w:ascii="Courier New" w:hAnsi="Courier New" w:cs="Courier New"/>
                <w:color w:val="1F497D"/>
              </w:rPr>
              <w:t>sEch</w:t>
            </w:r>
            <w:proofErr w:type="spellEnd"/>
            <w:r w:rsidRPr="000B209A">
              <w:rPr>
                <w:rFonts w:ascii="Courier New" w:hAnsi="Courier New" w:cs="Courier New"/>
                <w:color w:val="1F497D"/>
              </w:rPr>
              <w:t>;</w:t>
            </w:r>
          </w:p>
          <w:p w14:paraId="01ED2253" w14:textId="77777777" w:rsidR="00D426C2" w:rsidRDefault="00D426C2" w:rsidP="00646C1B"/>
        </w:tc>
        <w:tc>
          <w:tcPr>
            <w:tcW w:w="5315" w:type="dxa"/>
            <w:shd w:val="clear" w:color="auto" w:fill="auto"/>
          </w:tcPr>
          <w:p w14:paraId="014A8E44" w14:textId="49AABCC0" w:rsidR="00D426C2" w:rsidRDefault="00D426C2" w:rsidP="00646C1B">
            <w:r>
              <w:t xml:space="preserve">Type Alarme </w:t>
            </w:r>
            <w:r w:rsidR="00F71286">
              <w:t xml:space="preserve">Sort </w:t>
            </w:r>
            <w:r>
              <w:t>:</w:t>
            </w:r>
          </w:p>
          <w:p w14:paraId="24407E74" w14:textId="77777777" w:rsidR="00D426C2" w:rsidRDefault="00D426C2" w:rsidP="00646C1B">
            <w:pPr>
              <w:ind w:left="708"/>
            </w:pPr>
            <w:r>
              <w:t>0 : rien</w:t>
            </w:r>
          </w:p>
          <w:p w14:paraId="593FF802" w14:textId="77777777" w:rsidR="00D426C2" w:rsidRDefault="00D426C2" w:rsidP="00646C1B">
            <w:pPr>
              <w:ind w:left="708"/>
            </w:pPr>
            <w:r>
              <w:t>1 : 433</w:t>
            </w:r>
          </w:p>
          <w:p w14:paraId="061A438D" w14:textId="77777777" w:rsidR="00D426C2" w:rsidRDefault="00D426C2" w:rsidP="00646C1B">
            <w:pPr>
              <w:ind w:left="708"/>
            </w:pPr>
            <w:r>
              <w:t>2 : Camera</w:t>
            </w:r>
          </w:p>
          <w:p w14:paraId="389E39B6" w14:textId="1026A545" w:rsidR="00D426C2" w:rsidRDefault="00D426C2" w:rsidP="00646C1B"/>
          <w:p w14:paraId="08200708" w14:textId="3BEDA0A9" w:rsidR="00F71286" w:rsidRDefault="00F71286" w:rsidP="00F71286">
            <w:r>
              <w:t xml:space="preserve">Type Alarme </w:t>
            </w:r>
            <w:proofErr w:type="spellStart"/>
            <w:r>
              <w:t>Ent</w:t>
            </w:r>
            <w:proofErr w:type="spellEnd"/>
            <w:r>
              <w:t xml:space="preserve"> :</w:t>
            </w:r>
          </w:p>
          <w:p w14:paraId="4FBA83BD" w14:textId="22D26A06" w:rsidR="00F71286" w:rsidRDefault="00F71286" w:rsidP="00F71286">
            <w:pPr>
              <w:ind w:left="708"/>
            </w:pPr>
            <w:r>
              <w:t>11 : Cde Relai</w:t>
            </w:r>
          </w:p>
          <w:p w14:paraId="415CCE97" w14:textId="26AD27B2" w:rsidR="00F71286" w:rsidRDefault="00F71286" w:rsidP="00F71286">
            <w:pPr>
              <w:ind w:left="708"/>
            </w:pPr>
            <w:r>
              <w:t>12 : M/A Appli</w:t>
            </w:r>
          </w:p>
          <w:p w14:paraId="588BD966" w14:textId="77777777" w:rsidR="00F71286" w:rsidRDefault="00F71286" w:rsidP="00646C1B"/>
          <w:p w14:paraId="2918CB84" w14:textId="77777777" w:rsidR="00D426C2" w:rsidRDefault="00D426C2" w:rsidP="00646C1B"/>
        </w:tc>
      </w:tr>
    </w:tbl>
    <w:p w14:paraId="54AF8403" w14:textId="77777777" w:rsidR="00D426C2" w:rsidRDefault="00D426C2" w:rsidP="00D426C2"/>
    <w:p w14:paraId="6C6852D6" w14:textId="6C2BE68E" w:rsidR="00D426C2" w:rsidRDefault="00B82230" w:rsidP="00EC5BDA">
      <w:pPr>
        <w:pStyle w:val="Titre2"/>
        <w:ind w:left="576" w:hanging="576"/>
      </w:pPr>
      <w:r>
        <w:lastRenderedPageBreak/>
        <w:t>Diagramme de classe</w:t>
      </w:r>
    </w:p>
    <w:p w14:paraId="793EBD39" w14:textId="16D62D6F" w:rsidR="00D426C2" w:rsidRDefault="002E4268" w:rsidP="00D426C2">
      <w:r>
        <w:rPr>
          <w:noProof/>
        </w:rPr>
        <w:pict w14:anchorId="1385BB92">
          <v:shape id="_x0000_i1037" type="#_x0000_t75" style="width:517.7pt;height:709.7pt;visibility:visible;mso-wrap-style:square">
            <v:imagedata r:id="rId20" o:title=""/>
          </v:shape>
        </w:pict>
      </w:r>
    </w:p>
    <w:p w14:paraId="7FEB0EDE" w14:textId="7A03144A" w:rsidR="00D426C2" w:rsidRDefault="00D426C2" w:rsidP="00025341"/>
    <w:p w14:paraId="632E4CB2" w14:textId="2086319F" w:rsidR="000164C6" w:rsidRDefault="000164C6" w:rsidP="000164C6">
      <w:pPr>
        <w:pStyle w:val="Titre2"/>
        <w:ind w:left="576" w:hanging="576"/>
      </w:pPr>
      <w:r>
        <w:lastRenderedPageBreak/>
        <w:t>Communication par Pipes</w:t>
      </w:r>
    </w:p>
    <w:p w14:paraId="572A559F" w14:textId="7027449F" w:rsidR="000164C6" w:rsidRDefault="002E4268" w:rsidP="00025341">
      <w:r>
        <w:pict w14:anchorId="08DB60C9">
          <v:shape id="_x0000_i1038" type="#_x0000_t75" style="width:507.45pt;height:536.25pt">
            <v:imagedata r:id="rId21" o:title="Domo1"/>
          </v:shape>
        </w:pict>
      </w:r>
    </w:p>
    <w:p w14:paraId="2D8072B0" w14:textId="33BC8535" w:rsidR="003E3C74" w:rsidRDefault="003E3C74" w:rsidP="00025341">
      <w:r>
        <w:br w:type="page"/>
      </w:r>
    </w:p>
    <w:p w14:paraId="512FE61C" w14:textId="50925A90" w:rsidR="00406108" w:rsidRDefault="00406108" w:rsidP="00772822">
      <w:pPr>
        <w:pStyle w:val="Titre2"/>
        <w:ind w:left="576" w:hanging="576"/>
      </w:pPr>
      <w:r>
        <w:t>Thread</w:t>
      </w:r>
      <w:r w:rsidR="00772822">
        <w:t>s</w:t>
      </w:r>
      <w:r>
        <w:t xml:space="preserve"> </w:t>
      </w:r>
      <w:proofErr w:type="gramStart"/>
      <w:r>
        <w:t>du main</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
        <w:gridCol w:w="627"/>
        <w:gridCol w:w="1511"/>
        <w:gridCol w:w="1843"/>
        <w:gridCol w:w="709"/>
        <w:gridCol w:w="4927"/>
      </w:tblGrid>
      <w:tr w:rsidR="00344962" w14:paraId="7907A358" w14:textId="23DFD691" w:rsidTr="00344962">
        <w:tc>
          <w:tcPr>
            <w:tcW w:w="522" w:type="dxa"/>
          </w:tcPr>
          <w:p w14:paraId="13C96D72" w14:textId="77777777" w:rsidR="00344962" w:rsidRDefault="00344962" w:rsidP="00025341"/>
        </w:tc>
        <w:tc>
          <w:tcPr>
            <w:tcW w:w="627" w:type="dxa"/>
            <w:shd w:val="clear" w:color="auto" w:fill="auto"/>
          </w:tcPr>
          <w:p w14:paraId="10D0E209" w14:textId="706CAA2D" w:rsidR="00344962" w:rsidRDefault="00344962" w:rsidP="00025341"/>
        </w:tc>
        <w:tc>
          <w:tcPr>
            <w:tcW w:w="1511" w:type="dxa"/>
            <w:shd w:val="clear" w:color="auto" w:fill="FFFF00"/>
          </w:tcPr>
          <w:p w14:paraId="387C3788" w14:textId="6BB7637E" w:rsidR="00344962" w:rsidRPr="00EE2287" w:rsidRDefault="00344962" w:rsidP="00EE2287">
            <w:pPr>
              <w:jc w:val="center"/>
              <w:rPr>
                <w:b/>
                <w:bCs/>
              </w:rPr>
            </w:pPr>
            <w:r w:rsidRPr="00EE2287">
              <w:rPr>
                <w:b/>
                <w:bCs/>
              </w:rPr>
              <w:t>Nom</w:t>
            </w:r>
          </w:p>
        </w:tc>
        <w:tc>
          <w:tcPr>
            <w:tcW w:w="1843" w:type="dxa"/>
            <w:shd w:val="clear" w:color="auto" w:fill="FFFF00"/>
          </w:tcPr>
          <w:p w14:paraId="106B2218" w14:textId="29E78A81" w:rsidR="00344962" w:rsidRPr="00EE2287" w:rsidRDefault="00344962" w:rsidP="00EE2287">
            <w:pPr>
              <w:jc w:val="center"/>
              <w:rPr>
                <w:b/>
                <w:bCs/>
              </w:rPr>
            </w:pPr>
            <w:r w:rsidRPr="00EE2287">
              <w:rPr>
                <w:b/>
                <w:bCs/>
              </w:rPr>
              <w:t>Fonction</w:t>
            </w:r>
          </w:p>
        </w:tc>
        <w:tc>
          <w:tcPr>
            <w:tcW w:w="709" w:type="dxa"/>
            <w:shd w:val="clear" w:color="auto" w:fill="FFFF00"/>
          </w:tcPr>
          <w:p w14:paraId="67AFF9D0" w14:textId="0B8D8F9A" w:rsidR="00344962" w:rsidRPr="00EE2287" w:rsidRDefault="00344962" w:rsidP="00344962">
            <w:pPr>
              <w:jc w:val="center"/>
              <w:rPr>
                <w:b/>
                <w:bCs/>
              </w:rPr>
            </w:pPr>
            <w:r>
              <w:rPr>
                <w:b/>
                <w:bCs/>
              </w:rPr>
              <w:t>Prio</w:t>
            </w:r>
          </w:p>
        </w:tc>
        <w:tc>
          <w:tcPr>
            <w:tcW w:w="4927" w:type="dxa"/>
            <w:shd w:val="clear" w:color="auto" w:fill="FFFF00"/>
          </w:tcPr>
          <w:p w14:paraId="5D373E22" w14:textId="30312046" w:rsidR="00344962" w:rsidRPr="00EE2287" w:rsidRDefault="00344962" w:rsidP="00EE2287">
            <w:pPr>
              <w:jc w:val="center"/>
              <w:rPr>
                <w:b/>
                <w:bCs/>
              </w:rPr>
            </w:pPr>
            <w:r w:rsidRPr="00EE2287">
              <w:rPr>
                <w:b/>
                <w:bCs/>
              </w:rPr>
              <w:t>Rôle</w:t>
            </w:r>
          </w:p>
        </w:tc>
      </w:tr>
      <w:tr w:rsidR="00344962" w14:paraId="32626CB1" w14:textId="2B5786CE" w:rsidTr="00344962">
        <w:tc>
          <w:tcPr>
            <w:tcW w:w="522" w:type="dxa"/>
            <w:shd w:val="clear" w:color="auto" w:fill="FABF8F"/>
          </w:tcPr>
          <w:p w14:paraId="75021A75" w14:textId="21BD106E" w:rsidR="00344962" w:rsidRDefault="00344962" w:rsidP="00025341">
            <w:r>
              <w:t>7</w:t>
            </w:r>
          </w:p>
        </w:tc>
        <w:tc>
          <w:tcPr>
            <w:tcW w:w="627" w:type="dxa"/>
            <w:shd w:val="clear" w:color="auto" w:fill="FABF8F"/>
          </w:tcPr>
          <w:p w14:paraId="6B26C1C2" w14:textId="317873E0" w:rsidR="00344962" w:rsidRDefault="00344962" w:rsidP="00025341">
            <w:proofErr w:type="gramStart"/>
            <w:r>
              <w:t>p</w:t>
            </w:r>
            <w:proofErr w:type="gramEnd"/>
            <w:r>
              <w:t>1</w:t>
            </w:r>
          </w:p>
        </w:tc>
        <w:tc>
          <w:tcPr>
            <w:tcW w:w="1511" w:type="dxa"/>
            <w:shd w:val="clear" w:color="auto" w:fill="auto"/>
          </w:tcPr>
          <w:p w14:paraId="48E42A0F" w14:textId="4397854A" w:rsidR="00344962" w:rsidRDefault="00344962" w:rsidP="00025341">
            <w:proofErr w:type="spellStart"/>
            <w:proofErr w:type="gramStart"/>
            <w:r>
              <w:t>recep</w:t>
            </w:r>
            <w:proofErr w:type="spellEnd"/>
            <w:proofErr w:type="gramEnd"/>
          </w:p>
        </w:tc>
        <w:tc>
          <w:tcPr>
            <w:tcW w:w="1843" w:type="dxa"/>
            <w:shd w:val="clear" w:color="auto" w:fill="auto"/>
          </w:tcPr>
          <w:p w14:paraId="742E6194" w14:textId="2344BB7B" w:rsidR="00344962" w:rsidRDefault="00344962" w:rsidP="00025341">
            <w:proofErr w:type="gramStart"/>
            <w:r>
              <w:t>appel</w:t>
            </w:r>
            <w:proofErr w:type="gramEnd"/>
          </w:p>
        </w:tc>
        <w:tc>
          <w:tcPr>
            <w:tcW w:w="709" w:type="dxa"/>
          </w:tcPr>
          <w:p w14:paraId="2360B356" w14:textId="50CABE64" w:rsidR="00344962" w:rsidRDefault="00344962" w:rsidP="00344962">
            <w:pPr>
              <w:jc w:val="center"/>
            </w:pPr>
            <w:r>
              <w:t>H</w:t>
            </w:r>
          </w:p>
        </w:tc>
        <w:tc>
          <w:tcPr>
            <w:tcW w:w="4927" w:type="dxa"/>
          </w:tcPr>
          <w:p w14:paraId="57DB4841" w14:textId="650F9F57" w:rsidR="00344962" w:rsidRDefault="00344962" w:rsidP="00025341">
            <w:proofErr w:type="spellStart"/>
            <w:proofErr w:type="gramStart"/>
            <w:r>
              <w:t>reception</w:t>
            </w:r>
            <w:proofErr w:type="spellEnd"/>
            <w:proofErr w:type="gramEnd"/>
            <w:r>
              <w:t xml:space="preserve"> SMS dans SIM</w:t>
            </w:r>
          </w:p>
        </w:tc>
      </w:tr>
      <w:tr w:rsidR="00344962" w14:paraId="4151188D" w14:textId="126FC107" w:rsidTr="00344962">
        <w:tc>
          <w:tcPr>
            <w:tcW w:w="522" w:type="dxa"/>
            <w:shd w:val="clear" w:color="auto" w:fill="FABF8F"/>
          </w:tcPr>
          <w:p w14:paraId="507875CB" w14:textId="6D2C18AF" w:rsidR="00344962" w:rsidRDefault="00344962" w:rsidP="00025341">
            <w:r>
              <w:t>5</w:t>
            </w:r>
          </w:p>
        </w:tc>
        <w:tc>
          <w:tcPr>
            <w:tcW w:w="627" w:type="dxa"/>
            <w:shd w:val="clear" w:color="auto" w:fill="FABF8F"/>
          </w:tcPr>
          <w:p w14:paraId="2F94728C" w14:textId="6CBE02A5" w:rsidR="00344962" w:rsidRDefault="00344962" w:rsidP="00025341">
            <w:proofErr w:type="gramStart"/>
            <w:r>
              <w:t>p</w:t>
            </w:r>
            <w:proofErr w:type="gramEnd"/>
            <w:r>
              <w:t>2</w:t>
            </w:r>
          </w:p>
        </w:tc>
        <w:tc>
          <w:tcPr>
            <w:tcW w:w="1511" w:type="dxa"/>
            <w:shd w:val="clear" w:color="auto" w:fill="auto"/>
          </w:tcPr>
          <w:p w14:paraId="6CFB21EC" w14:textId="547B8D61" w:rsidR="00344962" w:rsidRDefault="00344962" w:rsidP="00025341">
            <w:proofErr w:type="spellStart"/>
            <w:proofErr w:type="gramStart"/>
            <w:r>
              <w:t>survMonit</w:t>
            </w:r>
            <w:proofErr w:type="spellEnd"/>
            <w:proofErr w:type="gramEnd"/>
          </w:p>
        </w:tc>
        <w:tc>
          <w:tcPr>
            <w:tcW w:w="1843" w:type="dxa"/>
            <w:shd w:val="clear" w:color="auto" w:fill="auto"/>
          </w:tcPr>
          <w:p w14:paraId="79515C5B" w14:textId="5F014200" w:rsidR="00344962" w:rsidRDefault="00344962" w:rsidP="00025341">
            <w:proofErr w:type="gramStart"/>
            <w:r>
              <w:t>scan</w:t>
            </w:r>
            <w:proofErr w:type="gramEnd"/>
          </w:p>
        </w:tc>
        <w:tc>
          <w:tcPr>
            <w:tcW w:w="709" w:type="dxa"/>
          </w:tcPr>
          <w:p w14:paraId="77F68B93" w14:textId="0CF6EC0E" w:rsidR="00344962" w:rsidRDefault="00344962" w:rsidP="00344962">
            <w:pPr>
              <w:jc w:val="center"/>
            </w:pPr>
            <w:r>
              <w:t>H</w:t>
            </w:r>
          </w:p>
        </w:tc>
        <w:tc>
          <w:tcPr>
            <w:tcW w:w="4927" w:type="dxa"/>
          </w:tcPr>
          <w:p w14:paraId="644CF418" w14:textId="4FCC9ED7" w:rsidR="00344962" w:rsidRDefault="00344962" w:rsidP="00025341">
            <w:proofErr w:type="gramStart"/>
            <w:r>
              <w:t>monitoring</w:t>
            </w:r>
            <w:proofErr w:type="gramEnd"/>
            <w:r>
              <w:t xml:space="preserve"> rep dans </w:t>
            </w:r>
            <w:proofErr w:type="spellStart"/>
            <w:r>
              <w:t>monitFTP</w:t>
            </w:r>
            <w:proofErr w:type="spellEnd"/>
          </w:p>
        </w:tc>
      </w:tr>
      <w:tr w:rsidR="00344962" w14:paraId="30833248" w14:textId="773D32A7" w:rsidTr="00344962">
        <w:tc>
          <w:tcPr>
            <w:tcW w:w="522" w:type="dxa"/>
            <w:shd w:val="clear" w:color="auto" w:fill="FABF8F"/>
          </w:tcPr>
          <w:p w14:paraId="4CD20864" w14:textId="01719DC0" w:rsidR="00344962" w:rsidRDefault="00344962" w:rsidP="00025341">
            <w:r>
              <w:t>2</w:t>
            </w:r>
          </w:p>
        </w:tc>
        <w:tc>
          <w:tcPr>
            <w:tcW w:w="627" w:type="dxa"/>
            <w:shd w:val="clear" w:color="auto" w:fill="FABF8F"/>
          </w:tcPr>
          <w:p w14:paraId="2FC7B3FB" w14:textId="384BBE58" w:rsidR="00344962" w:rsidRDefault="00344962" w:rsidP="00025341">
            <w:proofErr w:type="gramStart"/>
            <w:r>
              <w:t>p</w:t>
            </w:r>
            <w:proofErr w:type="gramEnd"/>
            <w:r>
              <w:t>3</w:t>
            </w:r>
          </w:p>
        </w:tc>
        <w:tc>
          <w:tcPr>
            <w:tcW w:w="1511" w:type="dxa"/>
            <w:shd w:val="clear" w:color="auto" w:fill="auto"/>
          </w:tcPr>
          <w:p w14:paraId="1B507136" w14:textId="497F31B3" w:rsidR="00344962" w:rsidRDefault="00344962" w:rsidP="00025341">
            <w:proofErr w:type="spellStart"/>
            <w:proofErr w:type="gramStart"/>
            <w:r>
              <w:t>sendXMS</w:t>
            </w:r>
            <w:proofErr w:type="spellEnd"/>
            <w:proofErr w:type="gramEnd"/>
          </w:p>
        </w:tc>
        <w:tc>
          <w:tcPr>
            <w:tcW w:w="1843" w:type="dxa"/>
            <w:shd w:val="clear" w:color="auto" w:fill="auto"/>
          </w:tcPr>
          <w:p w14:paraId="7813F3F7" w14:textId="6B91A661" w:rsidR="00344962" w:rsidRDefault="00344962" w:rsidP="00025341">
            <w:proofErr w:type="spellStart"/>
            <w:proofErr w:type="gramStart"/>
            <w:r>
              <w:t>sendXms</w:t>
            </w:r>
            <w:proofErr w:type="spellEnd"/>
            <w:proofErr w:type="gramEnd"/>
          </w:p>
        </w:tc>
        <w:tc>
          <w:tcPr>
            <w:tcW w:w="709" w:type="dxa"/>
          </w:tcPr>
          <w:p w14:paraId="1084C33D" w14:textId="77CA93DF" w:rsidR="00344962" w:rsidRDefault="00344962" w:rsidP="00344962">
            <w:pPr>
              <w:jc w:val="center"/>
            </w:pPr>
            <w:r>
              <w:t>M</w:t>
            </w:r>
          </w:p>
        </w:tc>
        <w:tc>
          <w:tcPr>
            <w:tcW w:w="4927" w:type="dxa"/>
          </w:tcPr>
          <w:p w14:paraId="01CD2D21" w14:textId="48556EB4" w:rsidR="00344962" w:rsidRDefault="00344962" w:rsidP="00025341">
            <w:proofErr w:type="gramStart"/>
            <w:r>
              <w:t>envoie</w:t>
            </w:r>
            <w:proofErr w:type="gramEnd"/>
            <w:r>
              <w:t xml:space="preserve"> des </w:t>
            </w:r>
            <w:proofErr w:type="spellStart"/>
            <w:r>
              <w:t>Xms</w:t>
            </w:r>
            <w:proofErr w:type="spellEnd"/>
            <w:r>
              <w:t xml:space="preserve"> dans SIM</w:t>
            </w:r>
          </w:p>
        </w:tc>
      </w:tr>
      <w:tr w:rsidR="00344962" w14:paraId="61056717" w14:textId="3748F33A" w:rsidTr="00344962">
        <w:tc>
          <w:tcPr>
            <w:tcW w:w="522" w:type="dxa"/>
            <w:shd w:val="clear" w:color="auto" w:fill="FFFFCC"/>
          </w:tcPr>
          <w:p w14:paraId="6DA4D639" w14:textId="4975C302" w:rsidR="00344962" w:rsidRDefault="00344962" w:rsidP="00025341">
            <w:r>
              <w:t>(3)</w:t>
            </w:r>
          </w:p>
        </w:tc>
        <w:tc>
          <w:tcPr>
            <w:tcW w:w="627" w:type="dxa"/>
            <w:shd w:val="clear" w:color="auto" w:fill="FFFFCC"/>
          </w:tcPr>
          <w:p w14:paraId="53CA403D" w14:textId="3098B6AD" w:rsidR="00344962" w:rsidRDefault="00344962" w:rsidP="00025341">
            <w:proofErr w:type="gramStart"/>
            <w:r>
              <w:t>p</w:t>
            </w:r>
            <w:proofErr w:type="gramEnd"/>
            <w:r>
              <w:t>4</w:t>
            </w:r>
          </w:p>
        </w:tc>
        <w:tc>
          <w:tcPr>
            <w:tcW w:w="1511" w:type="dxa"/>
            <w:shd w:val="clear" w:color="auto" w:fill="auto"/>
          </w:tcPr>
          <w:p w14:paraId="110F3DDA" w14:textId="6239D6C6" w:rsidR="00344962" w:rsidRDefault="00344962" w:rsidP="00025341">
            <w:proofErr w:type="gramStart"/>
            <w:r>
              <w:t>alim</w:t>
            </w:r>
            <w:proofErr w:type="gramEnd"/>
          </w:p>
        </w:tc>
        <w:tc>
          <w:tcPr>
            <w:tcW w:w="1843" w:type="dxa"/>
            <w:shd w:val="clear" w:color="auto" w:fill="auto"/>
          </w:tcPr>
          <w:p w14:paraId="10C497EF" w14:textId="48250665" w:rsidR="00344962" w:rsidRDefault="00344962" w:rsidP="00025341">
            <w:proofErr w:type="spellStart"/>
            <w:proofErr w:type="gramStart"/>
            <w:r>
              <w:t>defAlim</w:t>
            </w:r>
            <w:proofErr w:type="spellEnd"/>
            <w:proofErr w:type="gramEnd"/>
          </w:p>
        </w:tc>
        <w:tc>
          <w:tcPr>
            <w:tcW w:w="709" w:type="dxa"/>
          </w:tcPr>
          <w:p w14:paraId="2AAB03F2" w14:textId="3197DA75" w:rsidR="00344962" w:rsidRDefault="00344962" w:rsidP="00344962">
            <w:pPr>
              <w:jc w:val="center"/>
            </w:pPr>
            <w:r>
              <w:t>M</w:t>
            </w:r>
          </w:p>
        </w:tc>
        <w:tc>
          <w:tcPr>
            <w:tcW w:w="4927" w:type="dxa"/>
          </w:tcPr>
          <w:p w14:paraId="66DCEA8A" w14:textId="5042B873" w:rsidR="00344962" w:rsidRDefault="00344962" w:rsidP="00025341">
            <w:proofErr w:type="gramStart"/>
            <w:r>
              <w:t>surveille</w:t>
            </w:r>
            <w:proofErr w:type="gramEnd"/>
            <w:r>
              <w:t xml:space="preserve"> coupure alim dans main</w:t>
            </w:r>
          </w:p>
          <w:p w14:paraId="04A7C04F" w14:textId="1EBE8CFD" w:rsidR="00344962" w:rsidRDefault="00344962" w:rsidP="00025341">
            <w:proofErr w:type="gramStart"/>
            <w:r>
              <w:t>si</w:t>
            </w:r>
            <w:proofErr w:type="gramEnd"/>
            <w:r>
              <w:t xml:space="preserve"> alim de secours : (voir confAppli.xml)</w:t>
            </w:r>
          </w:p>
        </w:tc>
      </w:tr>
      <w:tr w:rsidR="00344962" w14:paraId="0C198EC9" w14:textId="32893EB6" w:rsidTr="00344962">
        <w:tc>
          <w:tcPr>
            <w:tcW w:w="522" w:type="dxa"/>
            <w:shd w:val="clear" w:color="auto" w:fill="FABF8F"/>
          </w:tcPr>
          <w:p w14:paraId="155C363E" w14:textId="78612CFD" w:rsidR="00344962" w:rsidRDefault="00344962" w:rsidP="00025341">
            <w:r>
              <w:t>1</w:t>
            </w:r>
          </w:p>
        </w:tc>
        <w:tc>
          <w:tcPr>
            <w:tcW w:w="627" w:type="dxa"/>
            <w:shd w:val="clear" w:color="auto" w:fill="FABF8F"/>
          </w:tcPr>
          <w:p w14:paraId="0F8CE546" w14:textId="67BB3E91" w:rsidR="00344962" w:rsidRDefault="00344962" w:rsidP="00025341">
            <w:proofErr w:type="gramStart"/>
            <w:r>
              <w:t>p</w:t>
            </w:r>
            <w:proofErr w:type="gramEnd"/>
            <w:r>
              <w:t>5</w:t>
            </w:r>
          </w:p>
        </w:tc>
        <w:tc>
          <w:tcPr>
            <w:tcW w:w="1511" w:type="dxa"/>
            <w:shd w:val="clear" w:color="auto" w:fill="auto"/>
          </w:tcPr>
          <w:p w14:paraId="2B446581" w14:textId="5F059A74" w:rsidR="00344962" w:rsidRDefault="00344962" w:rsidP="00025341">
            <w:proofErr w:type="spellStart"/>
            <w:proofErr w:type="gramStart"/>
            <w:r>
              <w:t>recepMQTT</w:t>
            </w:r>
            <w:proofErr w:type="spellEnd"/>
            <w:proofErr w:type="gramEnd"/>
          </w:p>
        </w:tc>
        <w:tc>
          <w:tcPr>
            <w:tcW w:w="1843" w:type="dxa"/>
            <w:shd w:val="clear" w:color="auto" w:fill="auto"/>
          </w:tcPr>
          <w:p w14:paraId="79F6CCBE" w14:textId="3896E769" w:rsidR="00344962" w:rsidRDefault="00344962" w:rsidP="00025341">
            <w:proofErr w:type="spellStart"/>
            <w:proofErr w:type="gramStart"/>
            <w:r>
              <w:t>recepMqtt</w:t>
            </w:r>
            <w:proofErr w:type="spellEnd"/>
            <w:proofErr w:type="gramEnd"/>
          </w:p>
        </w:tc>
        <w:tc>
          <w:tcPr>
            <w:tcW w:w="709" w:type="dxa"/>
          </w:tcPr>
          <w:p w14:paraId="44500759" w14:textId="29A48B81" w:rsidR="00344962" w:rsidRDefault="00344962" w:rsidP="00344962">
            <w:pPr>
              <w:jc w:val="center"/>
            </w:pPr>
            <w:r>
              <w:t>M</w:t>
            </w:r>
          </w:p>
        </w:tc>
        <w:tc>
          <w:tcPr>
            <w:tcW w:w="4927" w:type="dxa"/>
          </w:tcPr>
          <w:p w14:paraId="5637A5CE" w14:textId="7DC33187" w:rsidR="00344962" w:rsidRDefault="00344962" w:rsidP="00025341">
            <w:proofErr w:type="gramStart"/>
            <w:r>
              <w:t>surveille</w:t>
            </w:r>
            <w:proofErr w:type="gramEnd"/>
            <w:r>
              <w:t xml:space="preserve"> arrivée d'un mess </w:t>
            </w:r>
            <w:proofErr w:type="spellStart"/>
            <w:r>
              <w:t>Mqtt</w:t>
            </w:r>
            <w:proofErr w:type="spellEnd"/>
            <w:r>
              <w:t xml:space="preserve"> dans main</w:t>
            </w:r>
          </w:p>
        </w:tc>
      </w:tr>
      <w:tr w:rsidR="00344962" w14:paraId="17497D50" w14:textId="2FE0B9F0" w:rsidTr="00344962">
        <w:tc>
          <w:tcPr>
            <w:tcW w:w="522" w:type="dxa"/>
            <w:shd w:val="clear" w:color="auto" w:fill="FABF8F"/>
          </w:tcPr>
          <w:p w14:paraId="58F9DE0F" w14:textId="4307D687" w:rsidR="00344962" w:rsidRDefault="00344962" w:rsidP="002C510B">
            <w:r>
              <w:t>4</w:t>
            </w:r>
          </w:p>
        </w:tc>
        <w:tc>
          <w:tcPr>
            <w:tcW w:w="627" w:type="dxa"/>
            <w:shd w:val="clear" w:color="auto" w:fill="FABF8F"/>
          </w:tcPr>
          <w:p w14:paraId="4CD15EE2" w14:textId="0D999BC7" w:rsidR="00344962" w:rsidRDefault="00344962" w:rsidP="002C510B">
            <w:proofErr w:type="gramStart"/>
            <w:r>
              <w:t>p</w:t>
            </w:r>
            <w:proofErr w:type="gramEnd"/>
            <w:r>
              <w:t>6</w:t>
            </w:r>
          </w:p>
        </w:tc>
        <w:tc>
          <w:tcPr>
            <w:tcW w:w="1511" w:type="dxa"/>
            <w:shd w:val="clear" w:color="auto" w:fill="auto"/>
          </w:tcPr>
          <w:p w14:paraId="1731CF68" w14:textId="660AA95D" w:rsidR="00344962" w:rsidRDefault="00344962" w:rsidP="002C510B">
            <w:proofErr w:type="spellStart"/>
            <w:proofErr w:type="gramStart"/>
            <w:r>
              <w:t>comPipe</w:t>
            </w:r>
            <w:proofErr w:type="spellEnd"/>
            <w:proofErr w:type="gramEnd"/>
          </w:p>
        </w:tc>
        <w:tc>
          <w:tcPr>
            <w:tcW w:w="1843" w:type="dxa"/>
            <w:shd w:val="clear" w:color="auto" w:fill="auto"/>
          </w:tcPr>
          <w:p w14:paraId="6CEE914F" w14:textId="3B1FC87A" w:rsidR="00344962" w:rsidRDefault="00344962" w:rsidP="002C510B">
            <w:proofErr w:type="spellStart"/>
            <w:proofErr w:type="gramStart"/>
            <w:r>
              <w:t>communicPipe</w:t>
            </w:r>
            <w:proofErr w:type="spellEnd"/>
            <w:proofErr w:type="gramEnd"/>
          </w:p>
        </w:tc>
        <w:tc>
          <w:tcPr>
            <w:tcW w:w="709" w:type="dxa"/>
          </w:tcPr>
          <w:p w14:paraId="45787285" w14:textId="288894E7" w:rsidR="00344962" w:rsidRDefault="00344962" w:rsidP="00344962">
            <w:pPr>
              <w:jc w:val="center"/>
            </w:pPr>
            <w:r>
              <w:t>M</w:t>
            </w:r>
          </w:p>
        </w:tc>
        <w:tc>
          <w:tcPr>
            <w:tcW w:w="4927" w:type="dxa"/>
          </w:tcPr>
          <w:p w14:paraId="5B49E774" w14:textId="4D36AC2F" w:rsidR="00344962" w:rsidRDefault="00344962" w:rsidP="002C510B">
            <w:proofErr w:type="gramStart"/>
            <w:r>
              <w:t>surveille</w:t>
            </w:r>
            <w:proofErr w:type="gramEnd"/>
            <w:r>
              <w:t xml:space="preserve"> arrivée d'un mess Pipe dans main</w:t>
            </w:r>
          </w:p>
        </w:tc>
      </w:tr>
      <w:tr w:rsidR="00344962" w14:paraId="796649D7" w14:textId="3D4140FB" w:rsidTr="00E93B2A">
        <w:tc>
          <w:tcPr>
            <w:tcW w:w="522" w:type="dxa"/>
            <w:shd w:val="clear" w:color="auto" w:fill="FFFFCC"/>
          </w:tcPr>
          <w:p w14:paraId="262856FE" w14:textId="321A2AE7" w:rsidR="00344962" w:rsidRDefault="00344962" w:rsidP="002C510B">
            <w:r>
              <w:t>(8)</w:t>
            </w:r>
          </w:p>
        </w:tc>
        <w:tc>
          <w:tcPr>
            <w:tcW w:w="627" w:type="dxa"/>
            <w:shd w:val="clear" w:color="auto" w:fill="FFFFCC"/>
          </w:tcPr>
          <w:p w14:paraId="4F3773D3" w14:textId="04C8CB35" w:rsidR="00344962" w:rsidRDefault="00344962" w:rsidP="002C510B">
            <w:proofErr w:type="gramStart"/>
            <w:r>
              <w:t>p</w:t>
            </w:r>
            <w:proofErr w:type="gramEnd"/>
            <w:r>
              <w:t>7</w:t>
            </w:r>
          </w:p>
        </w:tc>
        <w:tc>
          <w:tcPr>
            <w:tcW w:w="1511" w:type="dxa"/>
            <w:shd w:val="clear" w:color="auto" w:fill="auto"/>
          </w:tcPr>
          <w:p w14:paraId="1D634F3B" w14:textId="1343720F" w:rsidR="00344962" w:rsidRDefault="00344962" w:rsidP="002C510B">
            <w:proofErr w:type="gramStart"/>
            <w:r>
              <w:t>klaxon</w:t>
            </w:r>
            <w:proofErr w:type="gramEnd"/>
          </w:p>
        </w:tc>
        <w:tc>
          <w:tcPr>
            <w:tcW w:w="1843" w:type="dxa"/>
            <w:shd w:val="clear" w:color="auto" w:fill="auto"/>
          </w:tcPr>
          <w:p w14:paraId="05E33B4A" w14:textId="286D70D1" w:rsidR="00344962" w:rsidRDefault="00344962" w:rsidP="002C510B">
            <w:r>
              <w:t>KLAXON</w:t>
            </w:r>
          </w:p>
        </w:tc>
        <w:tc>
          <w:tcPr>
            <w:tcW w:w="709" w:type="dxa"/>
          </w:tcPr>
          <w:p w14:paraId="5C1E9AE8" w14:textId="1AC52EDF" w:rsidR="00344962" w:rsidRDefault="00344962" w:rsidP="00344962">
            <w:pPr>
              <w:jc w:val="center"/>
            </w:pPr>
            <w:r>
              <w:t>B</w:t>
            </w:r>
          </w:p>
        </w:tc>
        <w:tc>
          <w:tcPr>
            <w:tcW w:w="4927" w:type="dxa"/>
          </w:tcPr>
          <w:p w14:paraId="10806486" w14:textId="38CE444A" w:rsidR="00344962" w:rsidRDefault="00344962" w:rsidP="002C510B">
            <w:r>
              <w:t>Appelle sonore (bruitage) dans alarme433</w:t>
            </w:r>
          </w:p>
          <w:p w14:paraId="0B66AFFC" w14:textId="0166F22D" w:rsidR="00344962" w:rsidRDefault="00344962" w:rsidP="002C510B">
            <w:proofErr w:type="gramStart"/>
            <w:r>
              <w:t>active</w:t>
            </w:r>
            <w:proofErr w:type="gramEnd"/>
            <w:r>
              <w:t xml:space="preserve"> klaxon 433 ET klaxon relai (xml)</w:t>
            </w:r>
          </w:p>
        </w:tc>
      </w:tr>
      <w:tr w:rsidR="00344962" w14:paraId="38740226" w14:textId="7D79FF01" w:rsidTr="00344962">
        <w:tc>
          <w:tcPr>
            <w:tcW w:w="522" w:type="dxa"/>
            <w:shd w:val="clear" w:color="auto" w:fill="FABF8F"/>
          </w:tcPr>
          <w:p w14:paraId="71EE9848" w14:textId="735B7941" w:rsidR="00344962" w:rsidRDefault="00344962" w:rsidP="002C510B">
            <w:r>
              <w:t>6</w:t>
            </w:r>
          </w:p>
        </w:tc>
        <w:tc>
          <w:tcPr>
            <w:tcW w:w="627" w:type="dxa"/>
            <w:shd w:val="clear" w:color="auto" w:fill="FABF8F"/>
          </w:tcPr>
          <w:p w14:paraId="25ED775A" w14:textId="749E2497" w:rsidR="00344962" w:rsidRDefault="00344962" w:rsidP="002C510B">
            <w:proofErr w:type="gramStart"/>
            <w:r>
              <w:t>p</w:t>
            </w:r>
            <w:proofErr w:type="gramEnd"/>
            <w:r>
              <w:t>8</w:t>
            </w:r>
          </w:p>
        </w:tc>
        <w:tc>
          <w:tcPr>
            <w:tcW w:w="1511" w:type="dxa"/>
            <w:shd w:val="clear" w:color="auto" w:fill="auto"/>
          </w:tcPr>
          <w:p w14:paraId="22087BCF" w14:textId="307681A5" w:rsidR="00344962" w:rsidRDefault="00344962" w:rsidP="002C510B">
            <w:proofErr w:type="gramStart"/>
            <w:r>
              <w:t>alert</w:t>
            </w:r>
            <w:proofErr w:type="gramEnd"/>
            <w:r>
              <w:t>433</w:t>
            </w:r>
          </w:p>
        </w:tc>
        <w:tc>
          <w:tcPr>
            <w:tcW w:w="1843" w:type="dxa"/>
            <w:shd w:val="clear" w:color="auto" w:fill="auto"/>
          </w:tcPr>
          <w:p w14:paraId="3A826BF2" w14:textId="2AEB23DE" w:rsidR="00344962" w:rsidRDefault="00344962" w:rsidP="002C510B">
            <w:proofErr w:type="gramStart"/>
            <w:r>
              <w:t>th</w:t>
            </w:r>
            <w:proofErr w:type="gramEnd"/>
            <w:r>
              <w:t>_allert433</w:t>
            </w:r>
          </w:p>
        </w:tc>
        <w:tc>
          <w:tcPr>
            <w:tcW w:w="709" w:type="dxa"/>
          </w:tcPr>
          <w:p w14:paraId="5E7F4773" w14:textId="19A3E965" w:rsidR="00344962" w:rsidRDefault="00344962" w:rsidP="00344962">
            <w:pPr>
              <w:jc w:val="center"/>
            </w:pPr>
            <w:r>
              <w:t>H</w:t>
            </w:r>
          </w:p>
        </w:tc>
        <w:tc>
          <w:tcPr>
            <w:tcW w:w="4927" w:type="dxa"/>
          </w:tcPr>
          <w:p w14:paraId="4C38CCDD" w14:textId="1D298FD3" w:rsidR="00344962" w:rsidRDefault="00344962" w:rsidP="002C510B">
            <w:proofErr w:type="gramStart"/>
            <w:r>
              <w:t>surveille</w:t>
            </w:r>
            <w:proofErr w:type="gramEnd"/>
            <w:r>
              <w:t xml:space="preserve"> l'arrivée d'un message RF433 (traitement433 du main)</w:t>
            </w:r>
          </w:p>
        </w:tc>
      </w:tr>
    </w:tbl>
    <w:p w14:paraId="2D4518B4" w14:textId="1A333D12" w:rsidR="00406108" w:rsidRDefault="00EC39EE" w:rsidP="00025341">
      <w:proofErr w:type="gramStart"/>
      <w:r>
        <w:t>( )</w:t>
      </w:r>
      <w:proofErr w:type="gramEnd"/>
      <w:r>
        <w:t xml:space="preserve"> Optionnel</w:t>
      </w:r>
    </w:p>
    <w:p w14:paraId="5FC64117" w14:textId="4679C587" w:rsidR="00EC39EE" w:rsidRPr="00F147A5" w:rsidRDefault="00EC39EE" w:rsidP="00025341">
      <w:pPr>
        <w:rPr>
          <w:b/>
          <w:bCs/>
        </w:rPr>
      </w:pPr>
      <w:r>
        <w:t>Priorité : (H)</w:t>
      </w:r>
      <w:proofErr w:type="spellStart"/>
      <w:r>
        <w:t>aute</w:t>
      </w:r>
      <w:proofErr w:type="spellEnd"/>
      <w:r>
        <w:t>, (M)</w:t>
      </w:r>
      <w:proofErr w:type="spellStart"/>
      <w:r>
        <w:t>oyenne</w:t>
      </w:r>
      <w:proofErr w:type="spellEnd"/>
      <w:r>
        <w:t>, (B)asse</w:t>
      </w:r>
      <w:r w:rsidR="00F147A5">
        <w:tab/>
      </w:r>
      <w:r w:rsidR="00F147A5">
        <w:tab/>
      </w:r>
      <w:r w:rsidR="00F147A5" w:rsidRPr="00F147A5">
        <w:rPr>
          <w:b/>
          <w:bCs/>
        </w:rPr>
        <w:t>p5 &gt; p3 &gt; (p4) &gt; p6 &gt; p2 &gt; p8 &gt; p1 &gt; (p7)</w:t>
      </w:r>
    </w:p>
    <w:p w14:paraId="2668ABF3" w14:textId="77777777" w:rsidR="00EC39EE" w:rsidRDefault="00EC39EE" w:rsidP="00025341"/>
    <w:p w14:paraId="3143E426" w14:textId="6D6EED7B" w:rsidR="001F1B72" w:rsidRPr="00EC39EE" w:rsidRDefault="001F1B72" w:rsidP="00025341">
      <w:pPr>
        <w:rPr>
          <w:b/>
          <w:bCs/>
          <w:sz w:val="36"/>
          <w:szCs w:val="36"/>
        </w:rPr>
      </w:pPr>
      <w:r w:rsidRPr="00EC39EE">
        <w:rPr>
          <w:b/>
          <w:bCs/>
          <w:sz w:val="36"/>
          <w:szCs w:val="36"/>
        </w:rPr>
        <w:t xml:space="preserve">Ordre de </w:t>
      </w:r>
      <w:r w:rsidR="00417F14">
        <w:rPr>
          <w:b/>
          <w:bCs/>
          <w:sz w:val="36"/>
          <w:szCs w:val="36"/>
        </w:rPr>
        <w:t>création des objets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543"/>
        <w:gridCol w:w="3543"/>
      </w:tblGrid>
      <w:tr w:rsidR="00EC39EE" w14:paraId="1F22E811" w14:textId="77777777" w:rsidTr="00B60374">
        <w:tc>
          <w:tcPr>
            <w:tcW w:w="675" w:type="dxa"/>
            <w:shd w:val="clear" w:color="auto" w:fill="auto"/>
          </w:tcPr>
          <w:p w14:paraId="32B15C5D" w14:textId="77777777" w:rsidR="00EC39EE" w:rsidRDefault="00EC39EE" w:rsidP="00025341"/>
        </w:tc>
        <w:tc>
          <w:tcPr>
            <w:tcW w:w="3543" w:type="dxa"/>
            <w:shd w:val="clear" w:color="auto" w:fill="FFFF00"/>
          </w:tcPr>
          <w:p w14:paraId="59313AB8" w14:textId="0889884E" w:rsidR="00EC39EE" w:rsidRPr="00B60374" w:rsidRDefault="00EC39EE" w:rsidP="00B60374">
            <w:pPr>
              <w:jc w:val="center"/>
              <w:rPr>
                <w:b/>
                <w:bCs/>
              </w:rPr>
            </w:pPr>
            <w:r w:rsidRPr="00B60374">
              <w:rPr>
                <w:b/>
                <w:bCs/>
              </w:rPr>
              <w:t>Classe</w:t>
            </w:r>
          </w:p>
        </w:tc>
        <w:tc>
          <w:tcPr>
            <w:tcW w:w="3543" w:type="dxa"/>
            <w:shd w:val="clear" w:color="auto" w:fill="FFFF00"/>
          </w:tcPr>
          <w:p w14:paraId="50A68401" w14:textId="2B530D0D" w:rsidR="00EC39EE" w:rsidRPr="00B60374" w:rsidRDefault="00EC39EE" w:rsidP="00B60374">
            <w:pPr>
              <w:jc w:val="center"/>
              <w:rPr>
                <w:b/>
                <w:bCs/>
              </w:rPr>
            </w:pPr>
            <w:r w:rsidRPr="00B60374">
              <w:rPr>
                <w:b/>
                <w:bCs/>
              </w:rPr>
              <w:t>Nom</w:t>
            </w:r>
          </w:p>
        </w:tc>
      </w:tr>
      <w:tr w:rsidR="001F1B72" w14:paraId="4D441849" w14:textId="77777777" w:rsidTr="00B60374">
        <w:tc>
          <w:tcPr>
            <w:tcW w:w="675" w:type="dxa"/>
            <w:shd w:val="clear" w:color="auto" w:fill="auto"/>
          </w:tcPr>
          <w:p w14:paraId="47A5B984" w14:textId="38858347" w:rsidR="001F1B72" w:rsidRDefault="001F1B72" w:rsidP="00025341">
            <w:r>
              <w:t>1</w:t>
            </w:r>
          </w:p>
        </w:tc>
        <w:tc>
          <w:tcPr>
            <w:tcW w:w="3543" w:type="dxa"/>
            <w:shd w:val="clear" w:color="auto" w:fill="auto"/>
          </w:tcPr>
          <w:p w14:paraId="3BCAC9C1" w14:textId="08C13104" w:rsidR="001F1B72" w:rsidRDefault="001F1B72" w:rsidP="00025341">
            <w:r>
              <w:t>Log</w:t>
            </w:r>
          </w:p>
        </w:tc>
        <w:tc>
          <w:tcPr>
            <w:tcW w:w="3543" w:type="dxa"/>
            <w:shd w:val="clear" w:color="auto" w:fill="auto"/>
          </w:tcPr>
          <w:p w14:paraId="6DAAD1EB" w14:textId="727CF568" w:rsidR="001F1B72" w:rsidRDefault="001F1B72" w:rsidP="00025341">
            <w:proofErr w:type="spellStart"/>
            <w:proofErr w:type="gramStart"/>
            <w:r>
              <w:t>mlog</w:t>
            </w:r>
            <w:proofErr w:type="spellEnd"/>
            <w:proofErr w:type="gramEnd"/>
          </w:p>
        </w:tc>
      </w:tr>
      <w:tr w:rsidR="001F1B72" w14:paraId="07CFA767" w14:textId="77777777" w:rsidTr="00B60374">
        <w:tc>
          <w:tcPr>
            <w:tcW w:w="675" w:type="dxa"/>
            <w:shd w:val="clear" w:color="auto" w:fill="auto"/>
          </w:tcPr>
          <w:p w14:paraId="4864825C" w14:textId="7509FCA7" w:rsidR="001F1B72" w:rsidRDefault="001F1B72" w:rsidP="00025341">
            <w:r>
              <w:t>2</w:t>
            </w:r>
          </w:p>
        </w:tc>
        <w:tc>
          <w:tcPr>
            <w:tcW w:w="3543" w:type="dxa"/>
            <w:shd w:val="clear" w:color="auto" w:fill="auto"/>
          </w:tcPr>
          <w:p w14:paraId="52E9D518" w14:textId="30724F9D" w:rsidR="001F1B72" w:rsidRDefault="001F1B72" w:rsidP="00025341">
            <w:proofErr w:type="spellStart"/>
            <w:proofErr w:type="gramStart"/>
            <w:r>
              <w:t>accesBdd</w:t>
            </w:r>
            <w:proofErr w:type="spellEnd"/>
            <w:proofErr w:type="gramEnd"/>
          </w:p>
        </w:tc>
        <w:tc>
          <w:tcPr>
            <w:tcW w:w="3543" w:type="dxa"/>
            <w:shd w:val="clear" w:color="auto" w:fill="auto"/>
          </w:tcPr>
          <w:p w14:paraId="6FA0D31B" w14:textId="21AAFF81" w:rsidR="001F1B72" w:rsidRDefault="001F1B72" w:rsidP="00025341">
            <w:proofErr w:type="spellStart"/>
            <w:proofErr w:type="gramStart"/>
            <w:r>
              <w:t>dataBase</w:t>
            </w:r>
            <w:proofErr w:type="spellEnd"/>
            <w:proofErr w:type="gramEnd"/>
          </w:p>
        </w:tc>
      </w:tr>
      <w:tr w:rsidR="001F1B72" w14:paraId="386942F4" w14:textId="77777777" w:rsidTr="00B60374">
        <w:tc>
          <w:tcPr>
            <w:tcW w:w="675" w:type="dxa"/>
            <w:shd w:val="clear" w:color="auto" w:fill="auto"/>
          </w:tcPr>
          <w:p w14:paraId="4455BFCF" w14:textId="1B2E85E9" w:rsidR="001F1B72" w:rsidRDefault="001F1B72" w:rsidP="00025341">
            <w:r>
              <w:t>3</w:t>
            </w:r>
          </w:p>
        </w:tc>
        <w:tc>
          <w:tcPr>
            <w:tcW w:w="3543" w:type="dxa"/>
            <w:shd w:val="clear" w:color="auto" w:fill="auto"/>
          </w:tcPr>
          <w:p w14:paraId="28AC342E" w14:textId="67C4F9DA" w:rsidR="001F1B72" w:rsidRDefault="001F1B72" w:rsidP="00025341">
            <w:proofErr w:type="spellStart"/>
            <w:r>
              <w:t>RCSwitch</w:t>
            </w:r>
            <w:proofErr w:type="spellEnd"/>
          </w:p>
        </w:tc>
        <w:tc>
          <w:tcPr>
            <w:tcW w:w="3543" w:type="dxa"/>
            <w:shd w:val="clear" w:color="auto" w:fill="auto"/>
          </w:tcPr>
          <w:p w14:paraId="715A833A" w14:textId="0B60E60B" w:rsidR="001F1B72" w:rsidRDefault="001F1B72" w:rsidP="00025341">
            <w:r>
              <w:t>*</w:t>
            </w:r>
            <w:proofErr w:type="spellStart"/>
            <w:r>
              <w:t>mySwitch</w:t>
            </w:r>
            <w:proofErr w:type="spellEnd"/>
          </w:p>
        </w:tc>
      </w:tr>
      <w:tr w:rsidR="001F1B72" w14:paraId="6F80BEA5" w14:textId="77777777" w:rsidTr="00B60374">
        <w:tc>
          <w:tcPr>
            <w:tcW w:w="675" w:type="dxa"/>
            <w:shd w:val="clear" w:color="auto" w:fill="auto"/>
          </w:tcPr>
          <w:p w14:paraId="393A6049" w14:textId="62D3FD34" w:rsidR="001F1B72" w:rsidRDefault="001F1B72" w:rsidP="001F1B72">
            <w:r>
              <w:t>4</w:t>
            </w:r>
          </w:p>
        </w:tc>
        <w:tc>
          <w:tcPr>
            <w:tcW w:w="3543" w:type="dxa"/>
            <w:shd w:val="clear" w:color="auto" w:fill="auto"/>
          </w:tcPr>
          <w:p w14:paraId="0F8C9B9A" w14:textId="735D7651" w:rsidR="001F1B72" w:rsidRDefault="001F1B72" w:rsidP="001F1B72">
            <w:proofErr w:type="spellStart"/>
            <w:proofErr w:type="gramStart"/>
            <w:r>
              <w:t>monitFTP</w:t>
            </w:r>
            <w:proofErr w:type="spellEnd"/>
            <w:proofErr w:type="gramEnd"/>
          </w:p>
        </w:tc>
        <w:tc>
          <w:tcPr>
            <w:tcW w:w="3543" w:type="dxa"/>
            <w:shd w:val="clear" w:color="auto" w:fill="auto"/>
          </w:tcPr>
          <w:p w14:paraId="203A1693" w14:textId="1F65E3A7" w:rsidR="001F1B72" w:rsidRDefault="001F1B72" w:rsidP="001F1B72">
            <w:proofErr w:type="spellStart"/>
            <w:proofErr w:type="gramStart"/>
            <w:r>
              <w:t>myMonit</w:t>
            </w:r>
            <w:proofErr w:type="spellEnd"/>
            <w:proofErr w:type="gramEnd"/>
          </w:p>
        </w:tc>
      </w:tr>
      <w:tr w:rsidR="001F1B72" w14:paraId="0414F6B2" w14:textId="77777777" w:rsidTr="00B60374">
        <w:tc>
          <w:tcPr>
            <w:tcW w:w="675" w:type="dxa"/>
            <w:shd w:val="clear" w:color="auto" w:fill="auto"/>
          </w:tcPr>
          <w:p w14:paraId="391EB774" w14:textId="79A5B19E" w:rsidR="001F1B72" w:rsidRDefault="001F1B72" w:rsidP="001F1B72">
            <w:r>
              <w:t>5</w:t>
            </w:r>
          </w:p>
        </w:tc>
        <w:tc>
          <w:tcPr>
            <w:tcW w:w="3543" w:type="dxa"/>
            <w:shd w:val="clear" w:color="auto" w:fill="auto"/>
          </w:tcPr>
          <w:p w14:paraId="6A70AC30" w14:textId="6E741CCE" w:rsidR="001F1B72" w:rsidRDefault="001F1B72" w:rsidP="001F1B72">
            <w:r>
              <w:t>SIM</w:t>
            </w:r>
          </w:p>
        </w:tc>
        <w:tc>
          <w:tcPr>
            <w:tcW w:w="3543" w:type="dxa"/>
            <w:shd w:val="clear" w:color="auto" w:fill="auto"/>
          </w:tcPr>
          <w:p w14:paraId="7F8A9F7A" w14:textId="658EC7CB" w:rsidR="001F1B72" w:rsidRDefault="001F1B72" w:rsidP="001F1B72">
            <w:proofErr w:type="spellStart"/>
            <w:proofErr w:type="gramStart"/>
            <w:r>
              <w:t>maSim</w:t>
            </w:r>
            <w:proofErr w:type="spellEnd"/>
            <w:proofErr w:type="gramEnd"/>
          </w:p>
        </w:tc>
      </w:tr>
      <w:tr w:rsidR="001F1B72" w14:paraId="018810B9" w14:textId="77777777" w:rsidTr="00B60374">
        <w:tc>
          <w:tcPr>
            <w:tcW w:w="675" w:type="dxa"/>
            <w:shd w:val="clear" w:color="auto" w:fill="auto"/>
          </w:tcPr>
          <w:p w14:paraId="3348C961" w14:textId="649BF2A8" w:rsidR="001F1B72" w:rsidRDefault="001F1B72" w:rsidP="001F1B72">
            <w:r>
              <w:t>6</w:t>
            </w:r>
          </w:p>
        </w:tc>
        <w:tc>
          <w:tcPr>
            <w:tcW w:w="3543" w:type="dxa"/>
            <w:shd w:val="clear" w:color="auto" w:fill="auto"/>
          </w:tcPr>
          <w:p w14:paraId="0A62695B" w14:textId="315491DD" w:rsidR="001F1B72" w:rsidRDefault="00E5590D" w:rsidP="001F1B72">
            <w:r>
              <w:rPr>
                <w:noProof/>
              </w:rPr>
              <w:pict w14:anchorId="146C898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05" type="#_x0000_t34" style="position:absolute;left:0;text-align:left;margin-left:11.8pt;margin-top:.9pt;width:21.75pt;height:21pt;rotation:90;flip:x;z-index:13;mso-position-horizontal-relative:text;mso-position-vertical-relative:text" o:connectortype="elbow" adj="21053,368743,-87890">
                  <v:stroke endarrow="block"/>
                </v:shape>
              </w:pict>
            </w:r>
            <w:r>
              <w:rPr>
                <w:noProof/>
              </w:rPr>
              <w:pict w14:anchorId="5AE1CCAA">
                <v:shape id="_x0000_s2104" type="#_x0000_t34" style="position:absolute;left:0;text-align:left;margin-left:11.45pt;margin-top:-.25pt;width:21pt;height:9pt;z-index:12;mso-position-horizontal-relative:text;mso-position-vertical-relative:text" o:connectortype="elbow" adj=",-858600,-90257">
                  <v:stroke endarrow="block"/>
                </v:shape>
              </w:pict>
            </w:r>
            <w:r w:rsidR="001F1B72">
              <w:tab/>
            </w:r>
            <w:proofErr w:type="gramStart"/>
            <w:r w:rsidR="001F1B72">
              <w:t>internet</w:t>
            </w:r>
            <w:proofErr w:type="gramEnd"/>
          </w:p>
        </w:tc>
        <w:tc>
          <w:tcPr>
            <w:tcW w:w="3543" w:type="dxa"/>
            <w:shd w:val="clear" w:color="auto" w:fill="auto"/>
          </w:tcPr>
          <w:p w14:paraId="7C7076BC" w14:textId="2B500291" w:rsidR="001F1B72" w:rsidRDefault="001F1B72" w:rsidP="001F1B72">
            <w:proofErr w:type="spellStart"/>
            <w:proofErr w:type="gramStart"/>
            <w:r>
              <w:t>reseau</w:t>
            </w:r>
            <w:proofErr w:type="spellEnd"/>
            <w:proofErr w:type="gramEnd"/>
          </w:p>
        </w:tc>
      </w:tr>
      <w:tr w:rsidR="001F1B72" w14:paraId="5B14A171" w14:textId="77777777" w:rsidTr="00B60374">
        <w:tc>
          <w:tcPr>
            <w:tcW w:w="675" w:type="dxa"/>
            <w:shd w:val="clear" w:color="auto" w:fill="auto"/>
          </w:tcPr>
          <w:p w14:paraId="5BF63796" w14:textId="4DB90566" w:rsidR="001F1B72" w:rsidRDefault="001F1B72" w:rsidP="001F1B72">
            <w:r>
              <w:t>7</w:t>
            </w:r>
          </w:p>
        </w:tc>
        <w:tc>
          <w:tcPr>
            <w:tcW w:w="3543" w:type="dxa"/>
            <w:shd w:val="clear" w:color="auto" w:fill="auto"/>
          </w:tcPr>
          <w:p w14:paraId="0FBF600B" w14:textId="1C0108B9" w:rsidR="001F1B72" w:rsidRDefault="001F1B72" w:rsidP="001F1B72">
            <w:r>
              <w:tab/>
            </w:r>
            <w:proofErr w:type="spellStart"/>
            <w:proofErr w:type="gramStart"/>
            <w:r>
              <w:t>compress</w:t>
            </w:r>
            <w:proofErr w:type="spellEnd"/>
            <w:proofErr w:type="gramEnd"/>
          </w:p>
        </w:tc>
        <w:tc>
          <w:tcPr>
            <w:tcW w:w="3543" w:type="dxa"/>
            <w:shd w:val="clear" w:color="auto" w:fill="auto"/>
          </w:tcPr>
          <w:p w14:paraId="3BD4502D" w14:textId="6B9F5729" w:rsidR="001F1B72" w:rsidRDefault="001F1B72" w:rsidP="001F1B72">
            <w:proofErr w:type="spellStart"/>
            <w:proofErr w:type="gramStart"/>
            <w:r>
              <w:t>comp</w:t>
            </w:r>
            <w:proofErr w:type="spellEnd"/>
            <w:proofErr w:type="gramEnd"/>
          </w:p>
        </w:tc>
      </w:tr>
      <w:tr w:rsidR="001F1B72" w14:paraId="155136AE" w14:textId="77777777" w:rsidTr="00B60374">
        <w:tc>
          <w:tcPr>
            <w:tcW w:w="675" w:type="dxa"/>
            <w:shd w:val="clear" w:color="auto" w:fill="auto"/>
          </w:tcPr>
          <w:p w14:paraId="418256C0" w14:textId="4E11093F" w:rsidR="001F1B72" w:rsidRDefault="001F1B72" w:rsidP="001F1B72">
            <w:r>
              <w:t>8</w:t>
            </w:r>
          </w:p>
        </w:tc>
        <w:tc>
          <w:tcPr>
            <w:tcW w:w="3543" w:type="dxa"/>
            <w:shd w:val="clear" w:color="auto" w:fill="auto"/>
          </w:tcPr>
          <w:p w14:paraId="4046D067" w14:textId="74FDDC49" w:rsidR="001F1B72" w:rsidRDefault="001F1B72" w:rsidP="001F1B72">
            <w:proofErr w:type="spellStart"/>
            <w:proofErr w:type="gramStart"/>
            <w:r>
              <w:t>gestPipe</w:t>
            </w:r>
            <w:proofErr w:type="spellEnd"/>
            <w:proofErr w:type="gramEnd"/>
          </w:p>
        </w:tc>
        <w:tc>
          <w:tcPr>
            <w:tcW w:w="3543" w:type="dxa"/>
            <w:shd w:val="clear" w:color="auto" w:fill="auto"/>
          </w:tcPr>
          <w:p w14:paraId="77B5D249" w14:textId="73E36F99" w:rsidR="001F1B72" w:rsidRDefault="001F1B72" w:rsidP="001F1B72">
            <w:r>
              <w:t>*</w:t>
            </w:r>
            <w:proofErr w:type="spellStart"/>
            <w:r>
              <w:t>gpd</w:t>
            </w:r>
            <w:proofErr w:type="spellEnd"/>
          </w:p>
        </w:tc>
      </w:tr>
      <w:tr w:rsidR="001F1B72" w14:paraId="57B03BFC" w14:textId="77777777" w:rsidTr="00B60374">
        <w:tc>
          <w:tcPr>
            <w:tcW w:w="675" w:type="dxa"/>
            <w:shd w:val="clear" w:color="auto" w:fill="auto"/>
          </w:tcPr>
          <w:p w14:paraId="3BA7ADDE" w14:textId="1EFA086B" w:rsidR="001F1B72" w:rsidRDefault="001F1B72" w:rsidP="001F1B72">
            <w:r>
              <w:t>9</w:t>
            </w:r>
          </w:p>
        </w:tc>
        <w:tc>
          <w:tcPr>
            <w:tcW w:w="3543" w:type="dxa"/>
            <w:shd w:val="clear" w:color="auto" w:fill="auto"/>
          </w:tcPr>
          <w:p w14:paraId="2AC5F158" w14:textId="43D2828F" w:rsidR="001F1B72" w:rsidRDefault="001F1B72" w:rsidP="001F1B72">
            <w:proofErr w:type="gramStart"/>
            <w:r>
              <w:t>alarme</w:t>
            </w:r>
            <w:proofErr w:type="gramEnd"/>
            <w:r>
              <w:t>433</w:t>
            </w:r>
          </w:p>
        </w:tc>
        <w:tc>
          <w:tcPr>
            <w:tcW w:w="3543" w:type="dxa"/>
            <w:shd w:val="clear" w:color="auto" w:fill="auto"/>
          </w:tcPr>
          <w:p w14:paraId="06C892B1" w14:textId="37BD32F6" w:rsidR="001F1B72" w:rsidRDefault="001F1B72" w:rsidP="001F1B72">
            <w:r>
              <w:t>Alarme</w:t>
            </w:r>
          </w:p>
        </w:tc>
      </w:tr>
    </w:tbl>
    <w:p w14:paraId="536C44AB" w14:textId="7B932E7B" w:rsidR="001F1B72" w:rsidRDefault="001F1B72" w:rsidP="00025341"/>
    <w:p w14:paraId="586B2722" w14:textId="77777777" w:rsidR="001F1B72" w:rsidRDefault="001F1B72" w:rsidP="00025341"/>
    <w:p w14:paraId="7BB7B6D5" w14:textId="12A1536D" w:rsidR="00C208D7" w:rsidRDefault="00C208D7" w:rsidP="00070691">
      <w:pPr>
        <w:pStyle w:val="Titre2"/>
        <w:ind w:left="576" w:hanging="576"/>
      </w:pPr>
      <w:r>
        <w:br w:type="page"/>
      </w:r>
      <w:r>
        <w:lastRenderedPageBreak/>
        <w:t>Navigation du site</w:t>
      </w:r>
    </w:p>
    <w:p w14:paraId="578391F7" w14:textId="33B80CA0" w:rsidR="00C208D7" w:rsidRDefault="00E5590D" w:rsidP="00C208D7">
      <w:r>
        <w:rPr>
          <w:noProof/>
        </w:rPr>
        <w:pict w14:anchorId="072C52DE">
          <v:group id="_x0000_s2121" style="position:absolute;left:0;text-align:left;margin-left:188.45pt;margin-top:10.9pt;width:117.75pt;height:54.75pt;z-index:14" coordorigin="4620,1890" coordsize="2355,1095">
            <v:shape id="_x0000_s2119" type="#_x0000_t202" style="position:absolute;left:4620;top:1890;width:2355;height:540">
              <v:textbox>
                <w:txbxContent>
                  <w:p w14:paraId="183274A8" w14:textId="52629DAB" w:rsidR="00C208D7" w:rsidRDefault="00C208D7" w:rsidP="00C208D7">
                    <w:pPr>
                      <w:jc w:val="center"/>
                    </w:pPr>
                    <w:proofErr w:type="spellStart"/>
                    <w:r>
                      <w:t>index.php</w:t>
                    </w:r>
                    <w:proofErr w:type="spellEnd"/>
                  </w:p>
                </w:txbxContent>
              </v:textbox>
            </v:shape>
            <v:shape id="_x0000_s2120" type="#_x0000_t32" style="position:absolute;left:5835;top:2430;width:0;height:555" o:connectortype="straight">
              <v:stroke endarrow="block"/>
            </v:shape>
          </v:group>
        </w:pict>
      </w:r>
    </w:p>
    <w:p w14:paraId="065C0F42" w14:textId="77777777" w:rsidR="00C208D7" w:rsidRPr="00C208D7" w:rsidRDefault="00C208D7" w:rsidP="00C208D7"/>
    <w:p w14:paraId="70594E77" w14:textId="4BEA9DB9" w:rsidR="00C208D7" w:rsidRDefault="00C208D7" w:rsidP="00C208D7"/>
    <w:p w14:paraId="2D24115D" w14:textId="01589E1B" w:rsidR="00C208D7" w:rsidRDefault="00C208D7" w:rsidP="00C208D7"/>
    <w:p w14:paraId="5BBAD701" w14:textId="36C935E2" w:rsidR="00C208D7" w:rsidRDefault="00E5590D" w:rsidP="00C208D7">
      <w:r>
        <w:rPr>
          <w:noProof/>
        </w:rPr>
        <w:pict w14:anchorId="072C52DE">
          <v:group id="_x0000_s2122" style="position:absolute;left:0;text-align:left;margin-left:188.45pt;margin-top:10.45pt;width:117.75pt;height:54.75pt;z-index:15" coordorigin="4620,1890" coordsize="2355,1095">
            <v:shape id="_x0000_s2123" type="#_x0000_t202" style="position:absolute;left:4620;top:1890;width:2355;height:540">
              <v:textbox>
                <w:txbxContent>
                  <w:p w14:paraId="6C59A087" w14:textId="7C1D0B33" w:rsidR="00C208D7" w:rsidRDefault="00C208D7" w:rsidP="00C208D7">
                    <w:pPr>
                      <w:jc w:val="center"/>
                    </w:pPr>
                    <w:proofErr w:type="spellStart"/>
                    <w:r>
                      <w:t>login.php</w:t>
                    </w:r>
                    <w:proofErr w:type="spellEnd"/>
                  </w:p>
                </w:txbxContent>
              </v:textbox>
            </v:shape>
            <v:shape id="_x0000_s2124" type="#_x0000_t32" style="position:absolute;left:5835;top:2430;width:0;height:555" o:connectortype="straight">
              <v:stroke endarrow="block"/>
            </v:shape>
          </v:group>
        </w:pict>
      </w:r>
    </w:p>
    <w:p w14:paraId="29D72060" w14:textId="77777777" w:rsidR="00C208D7" w:rsidRDefault="00C208D7" w:rsidP="00C208D7"/>
    <w:p w14:paraId="3D01C2A4" w14:textId="0414DE2F" w:rsidR="00C208D7" w:rsidRDefault="00C208D7" w:rsidP="00C208D7"/>
    <w:p w14:paraId="0794D729" w14:textId="77777777" w:rsidR="00C208D7" w:rsidRDefault="00C208D7" w:rsidP="00C208D7"/>
    <w:p w14:paraId="740F019B" w14:textId="5197CAF8" w:rsidR="00C208D7" w:rsidRDefault="00E5590D" w:rsidP="00C208D7">
      <w:r>
        <w:rPr>
          <w:noProof/>
        </w:rPr>
        <w:pict w14:anchorId="328EF61A">
          <v:shape id="_x0000_s2147" type="#_x0000_t202" style="position:absolute;left:0;text-align:left;margin-left:188.45pt;margin-top:10pt;width:117.75pt;height:27pt;z-index:16">
            <v:textbox>
              <w:txbxContent>
                <w:p w14:paraId="0333ABFA" w14:textId="32C83045" w:rsidR="00C208D7" w:rsidRDefault="00C208D7" w:rsidP="00C208D7">
                  <w:pPr>
                    <w:jc w:val="center"/>
                  </w:pPr>
                  <w:proofErr w:type="spellStart"/>
                  <w:r>
                    <w:t>board.php</w:t>
                  </w:r>
                  <w:proofErr w:type="spellEnd"/>
                </w:p>
              </w:txbxContent>
            </v:textbox>
          </v:shape>
        </w:pict>
      </w:r>
    </w:p>
    <w:p w14:paraId="7EBD7C9C" w14:textId="7DF0C870" w:rsidR="00C208D7" w:rsidRDefault="00C208D7" w:rsidP="00C208D7"/>
    <w:p w14:paraId="46625CB1" w14:textId="4FA0646A" w:rsidR="00C208D7" w:rsidRDefault="00E5590D" w:rsidP="00C208D7">
      <w:r>
        <w:rPr>
          <w:noProof/>
        </w:rPr>
        <w:pict w14:anchorId="33B21336">
          <v:shape id="_x0000_s2183" type="#_x0000_t32" style="position:absolute;left:0;text-align:left;margin-left:249.2pt;margin-top:9.4pt;width:183.3pt;height:27.75pt;z-index:37" o:connectortype="straight">
            <v:stroke endarrow="block"/>
          </v:shape>
        </w:pict>
      </w:r>
      <w:r>
        <w:rPr>
          <w:noProof/>
        </w:rPr>
        <w:pict w14:anchorId="33B21336">
          <v:shape id="_x0000_s2160" type="#_x0000_t32" style="position:absolute;left:0;text-align:left;margin-left:249.2pt;margin-top:9.4pt;width:1in;height:27.75pt;z-index:20" o:connectortype="straight">
            <v:stroke endarrow="block"/>
          </v:shape>
        </w:pict>
      </w:r>
      <w:r>
        <w:rPr>
          <w:noProof/>
        </w:rPr>
        <w:pict w14:anchorId="33B21336">
          <v:shape id="_x0000_s2159" type="#_x0000_t32" style="position:absolute;left:0;text-align:left;margin-left:233pt;margin-top:9.4pt;width:16.2pt;height:27.75pt;flip:x;z-index:19" o:connectortype="straight">
            <v:stroke endarrow="block"/>
          </v:shape>
        </w:pict>
      </w:r>
      <w:r>
        <w:rPr>
          <w:noProof/>
        </w:rPr>
        <w:pict w14:anchorId="33B21336">
          <v:shape id="_x0000_s2158" type="#_x0000_t32" style="position:absolute;left:0;text-align:left;margin-left:142.7pt;margin-top:9.4pt;width:106.5pt;height:27.75pt;flip:x;z-index:18" o:connectortype="straight">
            <v:stroke endarrow="block"/>
          </v:shape>
        </w:pict>
      </w:r>
      <w:r>
        <w:rPr>
          <w:noProof/>
        </w:rPr>
        <w:pict w14:anchorId="33B21336">
          <v:shape id="_x0000_s2148" type="#_x0000_t32" style="position:absolute;left:0;text-align:left;margin-left:32.45pt;margin-top:9.4pt;width:216.75pt;height:27.75pt;flip:x;z-index:17" o:connectortype="straight">
            <v:stroke endarrow="block"/>
          </v:shape>
        </w:pict>
      </w:r>
    </w:p>
    <w:p w14:paraId="468ABB0E" w14:textId="0209DE43" w:rsidR="00C208D7" w:rsidRDefault="00C208D7" w:rsidP="00C208D7"/>
    <w:p w14:paraId="5336F03C" w14:textId="3DE7DF9D" w:rsidR="00C208D7" w:rsidRDefault="00E5590D" w:rsidP="00C208D7">
      <w:r>
        <w:rPr>
          <w:noProof/>
        </w:rPr>
        <w:pict w14:anchorId="6C82AF42">
          <v:shape id="_x0000_s2180" type="#_x0000_t202" style="position:absolute;left:0;text-align:left;margin-left:396.5pt;margin-top:9.55pt;width:93.45pt;height:27pt;z-index:34">
            <v:textbox>
              <w:txbxContent>
                <w:p w14:paraId="5598ACDF" w14:textId="14FE09D5" w:rsidR="00C87AD8" w:rsidRDefault="00C87AD8" w:rsidP="00C87AD8">
                  <w:pPr>
                    <w:jc w:val="center"/>
                  </w:pPr>
                  <w:proofErr w:type="spellStart"/>
                  <w:r>
                    <w:t>divers.php</w:t>
                  </w:r>
                  <w:proofErr w:type="spellEnd"/>
                </w:p>
              </w:txbxContent>
            </v:textbox>
          </v:shape>
        </w:pict>
      </w:r>
      <w:r>
        <w:rPr>
          <w:noProof/>
        </w:rPr>
        <w:pict w14:anchorId="6C82AF42">
          <v:shape id="_x0000_s2141" type="#_x0000_t202" style="position:absolute;left:0;text-align:left;margin-left:290.75pt;margin-top:9.55pt;width:87.45pt;height:27pt;z-index:31">
            <v:textbox>
              <w:txbxContent>
                <w:p w14:paraId="11468647" w14:textId="653666D5" w:rsidR="00C208D7" w:rsidRDefault="00C208D7" w:rsidP="00C208D7">
                  <w:pPr>
                    <w:jc w:val="center"/>
                  </w:pPr>
                  <w:proofErr w:type="spellStart"/>
                  <w:r>
                    <w:t>compte.php</w:t>
                  </w:r>
                  <w:proofErr w:type="spellEnd"/>
                </w:p>
              </w:txbxContent>
            </v:textbox>
          </v:shape>
        </w:pict>
      </w:r>
      <w:r>
        <w:rPr>
          <w:noProof/>
        </w:rPr>
        <w:pict w14:anchorId="33B21336">
          <v:shape id="_x0000_s2182" type="#_x0000_t32" style="position:absolute;left:0;text-align:left;margin-left:432.5pt;margin-top:36.55pt;width:13.95pt;height:41.55pt;z-index:36" o:connectortype="straight">
            <v:stroke endarrow="block"/>
          </v:shape>
        </w:pict>
      </w:r>
      <w:r>
        <w:rPr>
          <w:noProof/>
        </w:rPr>
        <w:pict w14:anchorId="34152A43">
          <v:shape id="_x0000_s2150" type="#_x0000_t202" style="position:absolute;left:0;text-align:left;margin-left:188.45pt;margin-top:9.55pt;width:89.25pt;height:27pt;z-index:23">
            <v:textbox>
              <w:txbxContent>
                <w:p w14:paraId="5109A4B7" w14:textId="67910C79" w:rsidR="00312C31" w:rsidRDefault="00312C31" w:rsidP="00312C31">
                  <w:pPr>
                    <w:jc w:val="center"/>
                  </w:pPr>
                  <w:proofErr w:type="spellStart"/>
                  <w:r>
                    <w:t>capt.php</w:t>
                  </w:r>
                  <w:proofErr w:type="spellEnd"/>
                </w:p>
              </w:txbxContent>
            </v:textbox>
          </v:shape>
        </w:pict>
      </w:r>
      <w:r>
        <w:rPr>
          <w:noProof/>
        </w:rPr>
        <w:pict w14:anchorId="14B8187A">
          <v:shape id="_x0000_s2138" type="#_x0000_t202" style="position:absolute;left:0;text-align:left;margin-left:93.25pt;margin-top:9.55pt;width:89.25pt;height:27pt;z-index:27">
            <v:textbox>
              <w:txbxContent>
                <w:p w14:paraId="145EBB5C" w14:textId="4D95ACD8" w:rsidR="00C208D7" w:rsidRDefault="00C208D7" w:rsidP="00C208D7">
                  <w:pPr>
                    <w:jc w:val="center"/>
                  </w:pPr>
                  <w:proofErr w:type="spellStart"/>
                  <w:r>
                    <w:t>cam.php</w:t>
                  </w:r>
                  <w:proofErr w:type="spellEnd"/>
                </w:p>
              </w:txbxContent>
            </v:textbox>
          </v:shape>
        </w:pict>
      </w:r>
      <w:r>
        <w:rPr>
          <w:noProof/>
        </w:rPr>
        <w:pict w14:anchorId="2ED06FFA">
          <v:shape id="_x0000_s2144" type="#_x0000_t202" style="position:absolute;left:0;text-align:left;margin-left:-1.3pt;margin-top:9.55pt;width:82.5pt;height:27pt;z-index:30">
            <v:textbox>
              <w:txbxContent>
                <w:p w14:paraId="5999FAB4" w14:textId="73A91570" w:rsidR="00C208D7" w:rsidRDefault="00C208D7" w:rsidP="00C208D7">
                  <w:pPr>
                    <w:jc w:val="center"/>
                  </w:pPr>
                  <w:proofErr w:type="spellStart"/>
                  <w:r>
                    <w:t>consult.php</w:t>
                  </w:r>
                  <w:proofErr w:type="spellEnd"/>
                </w:p>
              </w:txbxContent>
            </v:textbox>
          </v:shape>
        </w:pict>
      </w:r>
    </w:p>
    <w:p w14:paraId="7DAB1A11" w14:textId="25ECB338" w:rsidR="00C208D7" w:rsidRDefault="00C208D7" w:rsidP="009C0390"/>
    <w:p w14:paraId="593FA7D0" w14:textId="7BF4281D" w:rsidR="009C0390" w:rsidRDefault="00E5590D" w:rsidP="009C0390">
      <w:r>
        <w:rPr>
          <w:noProof/>
        </w:rPr>
        <w:pict w14:anchorId="57EF7D64">
          <v:shape id="_x0000_s2178" type="#_x0000_t202" style="position:absolute;left:0;text-align:left;margin-left:306.2pt;margin-top:50.5pt;width:100.2pt;height:27pt;z-index:32">
            <v:textbox>
              <w:txbxContent>
                <w:p w14:paraId="79B81831" w14:textId="0FE2A421" w:rsidR="00C87AD8" w:rsidRDefault="00C87AD8" w:rsidP="00C87AD8">
                  <w:pPr>
                    <w:jc w:val="center"/>
                  </w:pPr>
                  <w:proofErr w:type="spellStart"/>
                  <w:r>
                    <w:t>comptereq.php</w:t>
                  </w:r>
                  <w:proofErr w:type="spellEnd"/>
                </w:p>
              </w:txbxContent>
            </v:textbox>
          </v:shape>
        </w:pict>
      </w:r>
      <w:r>
        <w:pict w14:anchorId="33B21336">
          <v:shape id="_x0000_s2161" type="#_x0000_t32" style="position:absolute;left:0;text-align:left;margin-left:233pt;margin-top:9.4pt;width:16.2pt;height:41.1pt;z-index:21" o:connectortype="straight">
            <v:stroke endarrow="block"/>
          </v:shape>
        </w:pict>
      </w:r>
      <w:r>
        <w:pict w14:anchorId="28A6001B">
          <v:shape id="_x0000_s2139" type="#_x0000_t32" style="position:absolute;left:0;text-align:left;margin-left:124.25pt;margin-top:9.4pt;width:27.45pt;height:81.75pt;z-index:28" o:connectortype="straight">
            <v:stroke endarrow="block"/>
          </v:shape>
        </w:pict>
      </w:r>
      <w:r>
        <w:pict w14:anchorId="4BA2E8C1">
          <v:shape id="_x0000_s2156" type="#_x0000_t202" style="position:absolute;left:0;text-align:left;margin-left:95.05pt;margin-top:91.15pt;width:110.2pt;height:27pt;z-index:26">
            <v:textbox>
              <w:txbxContent>
                <w:p w14:paraId="11C29314" w14:textId="7BBABCCF" w:rsidR="00312C31" w:rsidRDefault="00312C31" w:rsidP="00312C31">
                  <w:pPr>
                    <w:jc w:val="center"/>
                  </w:pPr>
                  <w:r>
                    <w:t>recupData1.php</w:t>
                  </w:r>
                </w:p>
              </w:txbxContent>
            </v:textbox>
          </v:shape>
        </w:pict>
      </w:r>
      <w:r>
        <w:pict w14:anchorId="33B21336">
          <v:shape id="_x0000_s2163" type="#_x0000_t32" style="position:absolute;left:0;text-align:left;margin-left:60.2pt;margin-top:9.4pt;width:64.05pt;height:41.1pt;flip:x;z-index:22" o:connectortype="straight">
            <v:stroke endarrow="block"/>
          </v:shape>
        </w:pict>
      </w:r>
      <w:r>
        <w:pict w14:anchorId="57EF7D64">
          <v:shape id="_x0000_s2164" type="#_x0000_t202" style="position:absolute;left:0;text-align:left;margin-left:12.75pt;margin-top:50.5pt;width:89.25pt;height:27pt;z-index:29">
            <v:textbox>
              <w:txbxContent>
                <w:p w14:paraId="198F698A" w14:textId="279BEF91" w:rsidR="009C0390" w:rsidRDefault="009C0390" w:rsidP="009C0390">
                  <w:pPr>
                    <w:jc w:val="center"/>
                  </w:pPr>
                  <w:proofErr w:type="spellStart"/>
                  <w:r>
                    <w:t>camreq.php</w:t>
                  </w:r>
                  <w:proofErr w:type="spellEnd"/>
                </w:p>
              </w:txbxContent>
            </v:textbox>
          </v:shape>
        </w:pict>
      </w:r>
      <w:r>
        <w:pict w14:anchorId="315595F9">
          <v:shape id="_x0000_s2151" type="#_x0000_t32" style="position:absolute;left:0;text-align:left;margin-left:162.95pt;margin-top:9.4pt;width:70.05pt;height:81.75pt;flip:x;z-index:24" o:connectortype="straight">
            <v:stroke endarrow="block"/>
          </v:shape>
        </w:pict>
      </w:r>
      <w:r>
        <w:pict w14:anchorId="57EF7D64">
          <v:shape id="_x0000_s2153" type="#_x0000_t202" style="position:absolute;left:0;text-align:left;margin-left:205.25pt;margin-top:50.5pt;width:82.1pt;height:27pt;z-index:25">
            <v:textbox>
              <w:txbxContent>
                <w:p w14:paraId="3C91665E" w14:textId="4F214D54" w:rsidR="00312C31" w:rsidRDefault="00312C31" w:rsidP="00312C31">
                  <w:pPr>
                    <w:jc w:val="center"/>
                  </w:pPr>
                  <w:proofErr w:type="spellStart"/>
                  <w:r>
                    <w:t>captreq.php</w:t>
                  </w:r>
                  <w:proofErr w:type="spellEnd"/>
                </w:p>
              </w:txbxContent>
            </v:textbox>
          </v:shape>
        </w:pict>
      </w:r>
      <w:r>
        <w:rPr>
          <w:noProof/>
        </w:rPr>
        <w:pict w14:anchorId="57EF7D64">
          <v:shape id="_x0000_s2181" type="#_x0000_t202" style="position:absolute;left:0;text-align:left;margin-left:418.25pt;margin-top:50.5pt;width:100.2pt;height:27pt;z-index:35">
            <v:textbox>
              <w:txbxContent>
                <w:p w14:paraId="5D2CCAD1" w14:textId="2CB8C34A" w:rsidR="00C87AD8" w:rsidRDefault="00C87AD8" w:rsidP="00C87AD8">
                  <w:pPr>
                    <w:jc w:val="center"/>
                  </w:pPr>
                  <w:proofErr w:type="spellStart"/>
                  <w:r>
                    <w:t>diversreq.php</w:t>
                  </w:r>
                  <w:proofErr w:type="spellEnd"/>
                </w:p>
              </w:txbxContent>
            </v:textbox>
          </v:shape>
        </w:pict>
      </w:r>
      <w:r>
        <w:rPr>
          <w:noProof/>
        </w:rPr>
        <w:pict w14:anchorId="33B21336">
          <v:shape id="_x0000_s2179" type="#_x0000_t32" style="position:absolute;left:0;text-align:left;margin-left:326.75pt;margin-top:8.95pt;width:13.95pt;height:41.55pt;z-index:33" o:connectortype="straight">
            <v:stroke endarrow="block"/>
          </v:shape>
        </w:pict>
      </w:r>
      <w:r w:rsidR="00C208D7" w:rsidRPr="009C0390">
        <w:br w:type="page"/>
      </w:r>
    </w:p>
    <w:p w14:paraId="78EC0E8B" w14:textId="59136CBE" w:rsidR="00070691" w:rsidRDefault="00070691" w:rsidP="009C0390">
      <w:pPr>
        <w:pStyle w:val="Titre2"/>
        <w:ind w:left="576" w:hanging="576"/>
      </w:pPr>
      <w:r>
        <w:t>Config Trivy</w:t>
      </w:r>
    </w:p>
    <w:p w14:paraId="53904356" w14:textId="5F4D3EAA" w:rsidR="00070691" w:rsidRDefault="00070691" w:rsidP="00025341">
      <w:r>
        <w:t>Gateway Patrick : 192.168.1.1</w:t>
      </w:r>
    </w:p>
    <w:p w14:paraId="3169F9E4" w14:textId="1B08448C" w:rsidR="00070691" w:rsidRDefault="00070691" w:rsidP="00025341"/>
    <w:p w14:paraId="7252225E" w14:textId="77777777" w:rsidR="00BD5748" w:rsidRPr="00490D5F" w:rsidRDefault="00BD5748" w:rsidP="00025341">
      <w:pPr>
        <w:rPr>
          <w:b/>
          <w:bCs/>
          <w:color w:val="17365D"/>
          <w:sz w:val="28"/>
          <w:szCs w:val="28"/>
        </w:rPr>
        <w:sectPr w:rsidR="00BD5748" w:rsidRPr="00490D5F">
          <w:pgSz w:w="11907" w:h="16840" w:code="9"/>
          <w:pgMar w:top="851" w:right="567" w:bottom="851" w:left="851" w:header="397" w:footer="227" w:gutter="0"/>
          <w:paperSrc w:first="14" w:other="14"/>
          <w:cols w:space="720"/>
          <w:titlePg/>
        </w:sectPr>
      </w:pPr>
    </w:p>
    <w:p w14:paraId="273A60B0" w14:textId="1E59B3C4" w:rsidR="00BD5748" w:rsidRPr="00490D5F" w:rsidRDefault="00BD5748" w:rsidP="00025341">
      <w:pPr>
        <w:rPr>
          <w:b/>
          <w:bCs/>
          <w:color w:val="17365D"/>
          <w:sz w:val="28"/>
          <w:szCs w:val="28"/>
        </w:rPr>
      </w:pPr>
      <w:r w:rsidRPr="00490D5F">
        <w:rPr>
          <w:b/>
          <w:bCs/>
          <w:color w:val="17365D"/>
          <w:sz w:val="28"/>
          <w:szCs w:val="28"/>
        </w:rPr>
        <w:t>Point d'accès Wifi :</w:t>
      </w:r>
    </w:p>
    <w:p w14:paraId="4649A1E1" w14:textId="791443D9" w:rsidR="00070691" w:rsidRDefault="00070691" w:rsidP="00025341">
      <w:r>
        <w:t xml:space="preserve">Routeur : </w:t>
      </w:r>
      <w:r>
        <w:tab/>
        <w:t>192.168.0.1</w:t>
      </w:r>
    </w:p>
    <w:p w14:paraId="197BDD9C" w14:textId="1C33F20D" w:rsidR="00070691" w:rsidRDefault="00070691" w:rsidP="00025341">
      <w:r>
        <w:t xml:space="preserve">Gateway : </w:t>
      </w:r>
      <w:r>
        <w:tab/>
        <w:t>192.168.0.1</w:t>
      </w:r>
    </w:p>
    <w:p w14:paraId="0FD98C61" w14:textId="56866DFE" w:rsidR="00070691" w:rsidRDefault="00070691" w:rsidP="00025341">
      <w:r>
        <w:t>DNS1 :</w:t>
      </w:r>
      <w:r>
        <w:tab/>
        <w:t>8.8.8.8</w:t>
      </w:r>
    </w:p>
    <w:p w14:paraId="7E36911F" w14:textId="383B7D47" w:rsidR="00070691" w:rsidRDefault="00070691" w:rsidP="00025341">
      <w:r>
        <w:t>DNS2 :</w:t>
      </w:r>
      <w:r>
        <w:tab/>
      </w:r>
      <w:r>
        <w:rPr>
          <w:color w:val="303030"/>
          <w:shd w:val="clear" w:color="auto" w:fill="FFFFFF"/>
        </w:rPr>
        <w:t>80.10.246.2 (orange)</w:t>
      </w:r>
    </w:p>
    <w:p w14:paraId="3192BFA5" w14:textId="0E294B12" w:rsidR="00070691" w:rsidRDefault="00070691" w:rsidP="00025341">
      <w:r>
        <w:t>DHCP :</w:t>
      </w:r>
      <w:r>
        <w:tab/>
        <w:t>192.168.230=&gt; 250</w:t>
      </w:r>
    </w:p>
    <w:p w14:paraId="6131AC22" w14:textId="110BA9B5" w:rsidR="00070691" w:rsidRDefault="00070691" w:rsidP="00025341"/>
    <w:p w14:paraId="574D998F" w14:textId="77777777" w:rsidR="00D405F9" w:rsidRDefault="00D405F9" w:rsidP="00D405F9">
      <w:pPr>
        <w:rPr>
          <w:b/>
          <w:bCs/>
          <w:color w:val="17365D"/>
          <w:sz w:val="28"/>
          <w:szCs w:val="28"/>
        </w:rPr>
      </w:pPr>
    </w:p>
    <w:p w14:paraId="3BDE2D30" w14:textId="771AB98F" w:rsidR="00D405F9" w:rsidRPr="00490D5F" w:rsidRDefault="00D405F9" w:rsidP="00D405F9">
      <w:pPr>
        <w:rPr>
          <w:b/>
          <w:bCs/>
          <w:color w:val="17365D"/>
          <w:sz w:val="28"/>
          <w:szCs w:val="28"/>
        </w:rPr>
      </w:pPr>
      <w:r w:rsidRPr="00490D5F">
        <w:rPr>
          <w:b/>
          <w:bCs/>
          <w:color w:val="17365D"/>
          <w:sz w:val="28"/>
          <w:szCs w:val="28"/>
        </w:rPr>
        <w:t>IP Statiques</w:t>
      </w:r>
      <w:r>
        <w:rPr>
          <w:b/>
          <w:bCs/>
          <w:color w:val="17365D"/>
          <w:sz w:val="28"/>
          <w:szCs w:val="28"/>
        </w:rPr>
        <w:t xml:space="preserve"> : Trivy</w:t>
      </w:r>
      <w:r w:rsidRPr="00490D5F">
        <w:rPr>
          <w:b/>
          <w:bCs/>
          <w:color w:val="17365D"/>
          <w:sz w:val="28"/>
          <w:szCs w:val="28"/>
        </w:rPr>
        <w:t xml:space="preserve"> </w:t>
      </w:r>
      <w:r>
        <w:rPr>
          <w:b/>
          <w:bCs/>
          <w:color w:val="17365D"/>
          <w:sz w:val="28"/>
          <w:szCs w:val="28"/>
        </w:rPr>
        <w:t>(ATTENTION !)</w:t>
      </w:r>
    </w:p>
    <w:p w14:paraId="557856CA" w14:textId="5056535D" w:rsidR="00D405F9" w:rsidRDefault="00D405F9" w:rsidP="00D405F9">
      <w:r>
        <w:t xml:space="preserve">IP wifi : </w:t>
      </w:r>
      <w:r>
        <w:tab/>
        <w:t>192.168.0.</w:t>
      </w:r>
      <w:r w:rsidRPr="005D5C14">
        <w:rPr>
          <w:b/>
          <w:bCs/>
        </w:rPr>
        <w:t>99</w:t>
      </w:r>
    </w:p>
    <w:p w14:paraId="04A660BF" w14:textId="29EF19DC" w:rsidR="00D405F9" w:rsidRDefault="00D405F9" w:rsidP="00D405F9">
      <w:r>
        <w:t>IP eth</w:t>
      </w:r>
      <w:proofErr w:type="gramStart"/>
      <w:r>
        <w:t>0:</w:t>
      </w:r>
      <w:proofErr w:type="gramEnd"/>
      <w:r>
        <w:tab/>
        <w:t>192.168.0.</w:t>
      </w:r>
      <w:r w:rsidRPr="005D5C14">
        <w:rPr>
          <w:b/>
          <w:bCs/>
        </w:rPr>
        <w:t>100</w:t>
      </w:r>
    </w:p>
    <w:p w14:paraId="7AA2E386" w14:textId="77777777" w:rsidR="00BD4427" w:rsidRDefault="00BD4427" w:rsidP="00025341"/>
    <w:p w14:paraId="6AC05CA0" w14:textId="0820D29B" w:rsidR="00070691" w:rsidRPr="00490D5F" w:rsidRDefault="00070691" w:rsidP="00025341">
      <w:pPr>
        <w:rPr>
          <w:b/>
          <w:bCs/>
          <w:color w:val="17365D"/>
          <w:sz w:val="28"/>
          <w:szCs w:val="28"/>
        </w:rPr>
      </w:pPr>
      <w:r w:rsidRPr="00490D5F">
        <w:rPr>
          <w:b/>
          <w:bCs/>
          <w:color w:val="17365D"/>
          <w:sz w:val="28"/>
          <w:szCs w:val="28"/>
        </w:rPr>
        <w:t xml:space="preserve">IP Statiques </w:t>
      </w:r>
      <w:r w:rsidR="00D405F9">
        <w:rPr>
          <w:b/>
          <w:bCs/>
          <w:color w:val="17365D"/>
          <w:sz w:val="28"/>
          <w:szCs w:val="28"/>
        </w:rPr>
        <w:t>: St Denis</w:t>
      </w:r>
    </w:p>
    <w:p w14:paraId="38AB921E" w14:textId="5F8E5703" w:rsidR="00070691" w:rsidRDefault="00D405F9" w:rsidP="00025341">
      <w:r>
        <w:t>I</w:t>
      </w:r>
      <w:r w:rsidR="00070691">
        <w:t>P</w:t>
      </w:r>
      <w:r w:rsidR="00BD4427">
        <w:t xml:space="preserve"> wifi </w:t>
      </w:r>
      <w:r w:rsidR="00070691">
        <w:t xml:space="preserve">: </w:t>
      </w:r>
      <w:r w:rsidR="00070691">
        <w:tab/>
      </w:r>
      <w:r w:rsidR="00BD4427">
        <w:t>192.168.</w:t>
      </w:r>
      <w:r w:rsidR="002C6DF5">
        <w:t>0.</w:t>
      </w:r>
      <w:r w:rsidRPr="005D5C14">
        <w:rPr>
          <w:b/>
          <w:bCs/>
        </w:rPr>
        <w:t>100</w:t>
      </w:r>
    </w:p>
    <w:p w14:paraId="12BE78E0" w14:textId="13E5EF51" w:rsidR="00BD4427" w:rsidRDefault="00D405F9" w:rsidP="00025341">
      <w:r>
        <w:t>I</w:t>
      </w:r>
      <w:r w:rsidR="00BD4427">
        <w:t>P eth</w:t>
      </w:r>
      <w:proofErr w:type="gramStart"/>
      <w:r w:rsidR="00BD4427">
        <w:t>0:</w:t>
      </w:r>
      <w:proofErr w:type="gramEnd"/>
      <w:r w:rsidR="00BD4427">
        <w:tab/>
        <w:t>192.168.0.</w:t>
      </w:r>
      <w:r w:rsidRPr="005D5C14">
        <w:rPr>
          <w:b/>
          <w:bCs/>
        </w:rPr>
        <w:t>99</w:t>
      </w:r>
    </w:p>
    <w:p w14:paraId="01E2EB93" w14:textId="7974087E" w:rsidR="00BD4427" w:rsidRDefault="00BD4427" w:rsidP="00025341"/>
    <w:p w14:paraId="7376BC6A" w14:textId="47F8D5B4" w:rsidR="00BD4427" w:rsidRDefault="00BD4427" w:rsidP="00025341">
      <w:r>
        <w:t xml:space="preserve">Arduino </w:t>
      </w:r>
      <w:r>
        <w:tab/>
        <w:t>192.168.0.</w:t>
      </w:r>
      <w:r w:rsidRPr="005D5C14">
        <w:rPr>
          <w:b/>
          <w:bCs/>
        </w:rPr>
        <w:t>51</w:t>
      </w:r>
    </w:p>
    <w:p w14:paraId="61E88F30" w14:textId="4F73302A" w:rsidR="002C6DF5" w:rsidRDefault="002C6DF5" w:rsidP="00025341">
      <w:r>
        <w:t>ESP</w:t>
      </w:r>
      <w:r w:rsidR="00BD4427">
        <w:t>8266</w:t>
      </w:r>
      <w:r>
        <w:t xml:space="preserve"> :</w:t>
      </w:r>
      <w:r>
        <w:tab/>
      </w:r>
      <w:r w:rsidR="00BD4427">
        <w:t>192.168.</w:t>
      </w:r>
      <w:r>
        <w:t>0.</w:t>
      </w:r>
      <w:r w:rsidR="00BD4427" w:rsidRPr="005D5C14">
        <w:rPr>
          <w:b/>
          <w:bCs/>
        </w:rPr>
        <w:t>6</w:t>
      </w:r>
      <w:r w:rsidRPr="005D5C14">
        <w:rPr>
          <w:b/>
          <w:bCs/>
        </w:rPr>
        <w:t>1</w:t>
      </w:r>
    </w:p>
    <w:p w14:paraId="4206FFC7" w14:textId="218F4F49" w:rsidR="00BD5748" w:rsidRDefault="00BD5748" w:rsidP="00025341"/>
    <w:p w14:paraId="11E15CC5" w14:textId="457C0467" w:rsidR="00BD5748" w:rsidRPr="00490D5F" w:rsidRDefault="00BD5748" w:rsidP="00025341">
      <w:pPr>
        <w:rPr>
          <w:b/>
          <w:bCs/>
          <w:color w:val="17365D"/>
          <w:sz w:val="28"/>
          <w:szCs w:val="28"/>
        </w:rPr>
      </w:pPr>
      <w:r w:rsidRPr="00490D5F">
        <w:rPr>
          <w:b/>
          <w:bCs/>
          <w:color w:val="17365D"/>
          <w:sz w:val="28"/>
          <w:szCs w:val="28"/>
        </w:rPr>
        <w:t>MQTT :</w:t>
      </w:r>
    </w:p>
    <w:p w14:paraId="41C1C14E" w14:textId="3EB7BD09" w:rsidR="00BD5748" w:rsidRDefault="00BD5748" w:rsidP="00025341">
      <w:r>
        <w:t xml:space="preserve">Capteur température atelier : </w:t>
      </w:r>
      <w:r w:rsidRPr="00D405F9">
        <w:rPr>
          <w:b/>
          <w:bCs/>
        </w:rPr>
        <w:t>DOMO/Capt21</w:t>
      </w:r>
    </w:p>
    <w:p w14:paraId="7ECA0E32" w14:textId="53F978A4" w:rsidR="00070691" w:rsidRDefault="00BD5748" w:rsidP="00025341">
      <w:r>
        <w:t xml:space="preserve">Relai pilotage </w:t>
      </w:r>
      <w:r w:rsidR="00D405F9">
        <w:t xml:space="preserve">Relai </w:t>
      </w:r>
      <w:r>
        <w:t xml:space="preserve">VMC : </w:t>
      </w:r>
      <w:r w:rsidRPr="00D405F9">
        <w:rPr>
          <w:b/>
          <w:bCs/>
        </w:rPr>
        <w:t>DOMO/Relai</w:t>
      </w:r>
    </w:p>
    <w:p w14:paraId="0D245F5D" w14:textId="77777777" w:rsidR="00D405F9" w:rsidRDefault="00D405F9" w:rsidP="00025341"/>
    <w:p w14:paraId="3BFA27F5" w14:textId="77777777" w:rsidR="00BD5748" w:rsidRDefault="00BD5748" w:rsidP="00025341">
      <w:pPr>
        <w:sectPr w:rsidR="00BD5748" w:rsidSect="00BD5748">
          <w:type w:val="continuous"/>
          <w:pgSz w:w="11907" w:h="16840" w:code="9"/>
          <w:pgMar w:top="851" w:right="567" w:bottom="851" w:left="851" w:header="397" w:footer="227" w:gutter="0"/>
          <w:paperSrc w:first="14" w:other="14"/>
          <w:cols w:num="2" w:space="720"/>
          <w:titlePg/>
        </w:sectPr>
      </w:pPr>
    </w:p>
    <w:p w14:paraId="74F60CE5" w14:textId="709925B7" w:rsidR="00BD5748" w:rsidRDefault="00BD5748" w:rsidP="00025341"/>
    <w:p w14:paraId="15A54F1E" w14:textId="29AFE100" w:rsidR="00344962" w:rsidRDefault="002E4268" w:rsidP="002E4268">
      <w:pPr>
        <w:pStyle w:val="Titre1"/>
      </w:pPr>
      <w:proofErr w:type="spellStart"/>
      <w:r>
        <w:lastRenderedPageBreak/>
        <w:t>Cablage</w:t>
      </w:r>
      <w:proofErr w:type="spellEnd"/>
      <w:r>
        <w:t xml:space="preserve"> alimentation</w:t>
      </w:r>
    </w:p>
    <w:p w14:paraId="06D888AC" w14:textId="1B52806C" w:rsidR="002E4268" w:rsidRDefault="002E4268" w:rsidP="00025341">
      <w:r w:rsidRPr="00D14DCC">
        <w:rPr>
          <w:noProof/>
        </w:rPr>
        <w:pict w14:anchorId="38FB49FF">
          <v:shape id="_x0000_i1039" type="#_x0000_t75" style="width:506.05pt;height:586.3pt;visibility:visible;mso-wrap-style:square">
            <v:imagedata r:id="rId22" o:title=""/>
          </v:shape>
        </w:pict>
      </w:r>
    </w:p>
    <w:p w14:paraId="1DAD7FC2" w14:textId="240AE98E" w:rsidR="002E4268" w:rsidRDefault="002E4268" w:rsidP="00025341"/>
    <w:p w14:paraId="51AEA947" w14:textId="56EA4DA5" w:rsidR="002E4268" w:rsidRDefault="002E4268" w:rsidP="00025341">
      <w:r w:rsidRPr="00D14DCC">
        <w:rPr>
          <w:noProof/>
        </w:rPr>
        <w:lastRenderedPageBreak/>
        <w:pict w14:anchorId="4201B785">
          <v:shape id="_x0000_i1041" type="#_x0000_t75" style="width:501.25pt;height:269.5pt;visibility:visible;mso-wrap-style:square">
            <v:imagedata r:id="rId23" o:title=""/>
          </v:shape>
        </w:pict>
      </w:r>
    </w:p>
    <w:p w14:paraId="1BE0E9FE" w14:textId="77777777" w:rsidR="002E4268" w:rsidRDefault="002E4268" w:rsidP="00025341"/>
    <w:sectPr w:rsidR="002E4268" w:rsidSect="00BD5748">
      <w:type w:val="continuous"/>
      <w:pgSz w:w="11907" w:h="16840" w:code="9"/>
      <w:pgMar w:top="851" w:right="567" w:bottom="851" w:left="851" w:header="397" w:footer="227" w:gutter="0"/>
      <w:paperSrc w:first="14" w:other="1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7AD37" w14:textId="77777777" w:rsidR="00E5590D" w:rsidRDefault="00E5590D">
      <w:r>
        <w:separator/>
      </w:r>
    </w:p>
  </w:endnote>
  <w:endnote w:type="continuationSeparator" w:id="0">
    <w:p w14:paraId="0D6AA1C3" w14:textId="77777777" w:rsidR="00E5590D" w:rsidRDefault="00E55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Gothic PS">
    <w:altName w:val="Calibri"/>
    <w:panose1 w:val="00000000000000000000"/>
    <w:charset w:val="00"/>
    <w:family w:val="swiss"/>
    <w:notTrueTyp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1488"/>
      <w:gridCol w:w="7938"/>
      <w:gridCol w:w="922"/>
    </w:tblGrid>
    <w:tr w:rsidR="006B2042" w:rsidRPr="00C110E9" w14:paraId="1E0679B0" w14:textId="77777777">
      <w:tc>
        <w:tcPr>
          <w:tcW w:w="1488" w:type="dxa"/>
        </w:tcPr>
        <w:p w14:paraId="56BCAE02" w14:textId="77777777" w:rsidR="006B2042" w:rsidRDefault="002E4268">
          <w:pPr>
            <w:pStyle w:val="Pieddepage"/>
            <w:jc w:val="left"/>
            <w:rPr>
              <w:rFonts w:ascii="Helvetica-Narrow" w:hAnsi="Helvetica-Narrow"/>
            </w:rPr>
          </w:pPr>
          <w:r>
            <w:pict w14:anchorId="4804A1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5.85pt;height:34.95pt">
                <v:imagedata r:id="rId1" o:title="LOGO_NIEPCE_final"/>
              </v:shape>
            </w:pict>
          </w:r>
        </w:p>
      </w:tc>
      <w:tc>
        <w:tcPr>
          <w:tcW w:w="7938" w:type="dxa"/>
        </w:tcPr>
        <w:p w14:paraId="1F6C7286" w14:textId="77777777" w:rsidR="006B2042" w:rsidRDefault="006B2042">
          <w:pPr>
            <w:pStyle w:val="Pieddepage"/>
            <w:pBdr>
              <w:top w:val="single" w:sz="6" w:space="1" w:color="auto"/>
            </w:pBdr>
            <w:spacing w:before="120"/>
            <w:jc w:val="center"/>
            <w:rPr>
              <w:rFonts w:ascii="Helvetica-Narrow" w:hAnsi="Helvetica-Narrow"/>
            </w:rPr>
          </w:pPr>
          <w:r>
            <w:rPr>
              <w:rFonts w:ascii="Helvetica-Narrow" w:hAnsi="Helvetica-Narrow"/>
            </w:rPr>
            <w:t xml:space="preserve">  </w:t>
          </w:r>
        </w:p>
      </w:tc>
      <w:tc>
        <w:tcPr>
          <w:tcW w:w="922" w:type="dxa"/>
        </w:tcPr>
        <w:p w14:paraId="1E723275" w14:textId="77777777" w:rsidR="006B2042" w:rsidRPr="00C110E9" w:rsidRDefault="006B2042">
          <w:pPr>
            <w:pStyle w:val="Pieddepage"/>
            <w:pBdr>
              <w:top w:val="single" w:sz="6" w:space="1" w:color="auto"/>
            </w:pBdr>
            <w:spacing w:before="120"/>
            <w:jc w:val="right"/>
            <w:rPr>
              <w:rFonts w:ascii="Brush Script MT" w:hAnsi="Brush Script MT"/>
              <w:b/>
              <w:sz w:val="32"/>
            </w:rPr>
          </w:pPr>
          <w:r w:rsidRPr="00C110E9">
            <w:rPr>
              <w:rFonts w:ascii="Brush Script MT" w:hAnsi="Brush Script MT"/>
              <w:b/>
              <w:sz w:val="32"/>
            </w:rPr>
            <w:t>G.A.</w:t>
          </w:r>
        </w:p>
      </w:tc>
    </w:tr>
  </w:tbl>
  <w:p w14:paraId="79771DD7" w14:textId="77777777" w:rsidR="006B2042" w:rsidRDefault="006B2042">
    <w:pPr>
      <w:pStyle w:val="Pieddepage"/>
      <w:jc w:val="center"/>
      <w:rPr>
        <w:rFonts w:ascii="Helvetica-Narrow" w:hAnsi="Helvetica-Narrow"/>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0" w:type="dxa"/>
      <w:tblLayout w:type="fixed"/>
      <w:tblCellMar>
        <w:left w:w="0" w:type="dxa"/>
        <w:right w:w="0" w:type="dxa"/>
      </w:tblCellMar>
      <w:tblLook w:val="0000" w:firstRow="0" w:lastRow="0" w:firstColumn="0" w:lastColumn="0" w:noHBand="0" w:noVBand="0"/>
    </w:tblPr>
    <w:tblGrid>
      <w:gridCol w:w="1560"/>
      <w:gridCol w:w="6520"/>
      <w:gridCol w:w="2410"/>
    </w:tblGrid>
    <w:tr w:rsidR="006B2042" w14:paraId="16CFC41D" w14:textId="77777777" w:rsidTr="003C5864">
      <w:tc>
        <w:tcPr>
          <w:tcW w:w="1560" w:type="dxa"/>
        </w:tcPr>
        <w:p w14:paraId="48D56EC5" w14:textId="77777777" w:rsidR="006B2042" w:rsidRDefault="00E5590D">
          <w:pPr>
            <w:pStyle w:val="Pieddepage"/>
            <w:jc w:val="left"/>
            <w:rPr>
              <w:rFonts w:ascii="Helvetica-Narrow" w:hAnsi="Helvetica-Narrow"/>
            </w:rPr>
          </w:pPr>
          <w:r>
            <w:pict w14:anchorId="74B3EE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0.65pt;height:39.1pt">
                <v:imagedata r:id="rId1" o:title="LOGO_NIEPCE_final"/>
              </v:shape>
            </w:pict>
          </w:r>
        </w:p>
      </w:tc>
      <w:tc>
        <w:tcPr>
          <w:tcW w:w="6520" w:type="dxa"/>
        </w:tcPr>
        <w:p w14:paraId="3F075661" w14:textId="77777777" w:rsidR="006B2042" w:rsidRPr="003C5864" w:rsidRDefault="003C5864" w:rsidP="003C5864">
          <w:pPr>
            <w:pStyle w:val="Pieddepage"/>
            <w:pBdr>
              <w:top w:val="single" w:sz="6" w:space="1" w:color="auto"/>
            </w:pBdr>
            <w:spacing w:before="120"/>
            <w:jc w:val="center"/>
            <w:rPr>
              <w:rFonts w:ascii="Helvetica-Narrow" w:hAnsi="Helvetica-Narrow"/>
              <w:i/>
              <w:sz w:val="16"/>
              <w:szCs w:val="16"/>
            </w:rPr>
          </w:pPr>
          <w:r w:rsidRPr="003C5864">
            <w:rPr>
              <w:rFonts w:ascii="Helvetica-Narrow" w:hAnsi="Helvetica-Narrow"/>
              <w:i/>
              <w:sz w:val="16"/>
              <w:szCs w:val="16"/>
            </w:rPr>
            <w:t>V</w:t>
          </w:r>
        </w:p>
      </w:tc>
      <w:tc>
        <w:tcPr>
          <w:tcW w:w="2410" w:type="dxa"/>
        </w:tcPr>
        <w:p w14:paraId="1789A6C6" w14:textId="77777777" w:rsidR="006B2042" w:rsidRPr="00C110E9" w:rsidRDefault="006B2042">
          <w:pPr>
            <w:pStyle w:val="Pieddepage"/>
            <w:pBdr>
              <w:top w:val="single" w:sz="6" w:space="1" w:color="auto"/>
            </w:pBdr>
            <w:spacing w:before="120"/>
            <w:jc w:val="right"/>
            <w:rPr>
              <w:rFonts w:ascii="Brush Script MT" w:hAnsi="Brush Script MT"/>
              <w:b/>
              <w:sz w:val="32"/>
            </w:rPr>
          </w:pPr>
          <w:proofErr w:type="spellStart"/>
          <w:r w:rsidRPr="00C110E9">
            <w:rPr>
              <w:rFonts w:ascii="Brush Script MT" w:hAnsi="Brush Script MT"/>
              <w:b/>
              <w:sz w:val="32"/>
            </w:rPr>
            <w:t>G.Aucaigne</w:t>
          </w:r>
          <w:proofErr w:type="spellEnd"/>
        </w:p>
      </w:tc>
    </w:tr>
  </w:tbl>
  <w:p w14:paraId="3BA33945" w14:textId="77777777" w:rsidR="006B2042" w:rsidRDefault="006B20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715D1" w14:textId="77777777" w:rsidR="00E5590D" w:rsidRDefault="00E5590D">
      <w:r>
        <w:separator/>
      </w:r>
    </w:p>
  </w:footnote>
  <w:footnote w:type="continuationSeparator" w:id="0">
    <w:p w14:paraId="021C0026" w14:textId="77777777" w:rsidR="00E5590D" w:rsidRDefault="00E55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6" w:space="0" w:color="auto"/>
      </w:tblBorders>
      <w:tblLayout w:type="fixed"/>
      <w:tblCellMar>
        <w:left w:w="71" w:type="dxa"/>
        <w:right w:w="71" w:type="dxa"/>
      </w:tblCellMar>
      <w:tblLook w:val="0000" w:firstRow="0" w:lastRow="0" w:firstColumn="0" w:lastColumn="0" w:noHBand="0" w:noVBand="0"/>
    </w:tblPr>
    <w:tblGrid>
      <w:gridCol w:w="8435"/>
      <w:gridCol w:w="2126"/>
    </w:tblGrid>
    <w:tr w:rsidR="006B2042" w:rsidRPr="00025341" w14:paraId="284187BE" w14:textId="77777777">
      <w:trPr>
        <w:cantSplit/>
      </w:trPr>
      <w:tc>
        <w:tcPr>
          <w:tcW w:w="8435" w:type="dxa"/>
        </w:tcPr>
        <w:p w14:paraId="24614E90" w14:textId="03C4A557" w:rsidR="006B2042" w:rsidRPr="00025341" w:rsidRDefault="00D405F9">
          <w:pPr>
            <w:pStyle w:val="En-tte"/>
            <w:rPr>
              <w:rFonts w:ascii="Helvetica-Narrow" w:hAnsi="Helvetica-Narrow"/>
              <w:iCs w:val="0"/>
            </w:rPr>
          </w:pPr>
          <w:r>
            <w:rPr>
              <w:rFonts w:ascii="Helvetica-Narrow" w:hAnsi="Helvetica-Narrow"/>
              <w:iCs w:val="0"/>
            </w:rPr>
            <w:t xml:space="preserve">Dossier </w:t>
          </w:r>
          <w:proofErr w:type="spellStart"/>
          <w:r>
            <w:rPr>
              <w:rFonts w:ascii="Helvetica-Narrow" w:hAnsi="Helvetica-Narrow"/>
              <w:iCs w:val="0"/>
            </w:rPr>
            <w:t>thechnique</w:t>
          </w:r>
          <w:proofErr w:type="spellEnd"/>
        </w:p>
      </w:tc>
      <w:tc>
        <w:tcPr>
          <w:tcW w:w="2126" w:type="dxa"/>
        </w:tcPr>
        <w:p w14:paraId="440FABE0" w14:textId="77777777" w:rsidR="006B2042" w:rsidRPr="00025341" w:rsidRDefault="006B2042">
          <w:pPr>
            <w:pStyle w:val="En-tte"/>
            <w:jc w:val="right"/>
            <w:rPr>
              <w:rFonts w:ascii="Helvetica-Narrow" w:hAnsi="Helvetica-Narrow"/>
              <w:iCs w:val="0"/>
            </w:rPr>
          </w:pPr>
          <w:r w:rsidRPr="00025341">
            <w:rPr>
              <w:rFonts w:ascii="Helvetica-Narrow" w:hAnsi="Helvetica-Narrow"/>
              <w:iCs w:val="0"/>
            </w:rPr>
            <w:t xml:space="preserve"> Page - </w:t>
          </w:r>
          <w:r w:rsidRPr="00025341">
            <w:rPr>
              <w:rFonts w:ascii="Helvetica-Narrow" w:hAnsi="Helvetica-Narrow"/>
              <w:iCs w:val="0"/>
            </w:rPr>
            <w:fldChar w:fldCharType="begin"/>
          </w:r>
          <w:r w:rsidRPr="00025341">
            <w:rPr>
              <w:rFonts w:ascii="Helvetica-Narrow" w:hAnsi="Helvetica-Narrow"/>
              <w:iCs w:val="0"/>
            </w:rPr>
            <w:instrText>PAGE</w:instrText>
          </w:r>
          <w:r w:rsidRPr="00025341">
            <w:rPr>
              <w:rFonts w:ascii="Helvetica-Narrow" w:hAnsi="Helvetica-Narrow"/>
              <w:iCs w:val="0"/>
            </w:rPr>
            <w:fldChar w:fldCharType="separate"/>
          </w:r>
          <w:r w:rsidR="00A403DE">
            <w:rPr>
              <w:rFonts w:ascii="Helvetica-Narrow" w:hAnsi="Helvetica-Narrow"/>
              <w:iCs w:val="0"/>
              <w:noProof/>
            </w:rPr>
            <w:t>7</w:t>
          </w:r>
          <w:r w:rsidRPr="00025341">
            <w:rPr>
              <w:rFonts w:ascii="Helvetica-Narrow" w:hAnsi="Helvetica-Narrow"/>
              <w:iCs w:val="0"/>
            </w:rPr>
            <w:fldChar w:fldCharType="end"/>
          </w:r>
          <w:r w:rsidRPr="00025341">
            <w:rPr>
              <w:rFonts w:ascii="Helvetica-Narrow" w:hAnsi="Helvetica-Narrow"/>
              <w:iCs w:val="0"/>
            </w:rPr>
            <w:t xml:space="preserve"> </w:t>
          </w:r>
        </w:p>
      </w:tc>
    </w:tr>
  </w:tbl>
  <w:p w14:paraId="750155EB" w14:textId="77777777" w:rsidR="006B2042" w:rsidRDefault="006B2042">
    <w:pPr>
      <w:pStyle w:val="En-tte"/>
      <w:rPr>
        <w:rFonts w:ascii="Gothic PS" w:hAnsi="Gothic PS"/>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07C1438"/>
    <w:lvl w:ilvl="0">
      <w:start w:val="1"/>
      <w:numFmt w:val="decimal"/>
      <w:pStyle w:val="Titre1"/>
      <w:lvlText w:val="%1."/>
      <w:lvlJc w:val="left"/>
      <w:pPr>
        <w:tabs>
          <w:tab w:val="num" w:pos="0"/>
        </w:tabs>
        <w:ind w:left="709" w:hanging="708"/>
      </w:pPr>
    </w:lvl>
    <w:lvl w:ilvl="1">
      <w:start w:val="1"/>
      <w:numFmt w:val="decimal"/>
      <w:pStyle w:val="Titre2"/>
      <w:lvlText w:val="%1.%2."/>
      <w:lvlJc w:val="left"/>
      <w:pPr>
        <w:tabs>
          <w:tab w:val="num" w:pos="0"/>
        </w:tabs>
        <w:ind w:left="709" w:hanging="708"/>
      </w:pPr>
    </w:lvl>
    <w:lvl w:ilvl="2">
      <w:start w:val="1"/>
      <w:numFmt w:val="decimal"/>
      <w:pStyle w:val="Titre3"/>
      <w:suff w:val="space"/>
      <w:lvlText w:val="%1.%2.%3."/>
      <w:lvlJc w:val="left"/>
      <w:pPr>
        <w:ind w:left="0" w:firstLine="0"/>
      </w:pPr>
    </w:lvl>
    <w:lvl w:ilvl="3">
      <w:start w:val="1"/>
      <w:numFmt w:val="decimal"/>
      <w:pStyle w:val="Titre4"/>
      <w:lvlText w:val="%1.%2.%3.%4."/>
      <w:lvlJc w:val="left"/>
      <w:pPr>
        <w:tabs>
          <w:tab w:val="num" w:pos="708"/>
        </w:tabs>
        <w:ind w:left="708" w:hanging="708"/>
      </w:pPr>
    </w:lvl>
    <w:lvl w:ilvl="4">
      <w:start w:val="1"/>
      <w:numFmt w:val="decimal"/>
      <w:pStyle w:val="Titre5"/>
      <w:lvlText w:val="%1.%2.%3.%4.%5."/>
      <w:lvlJc w:val="left"/>
      <w:pPr>
        <w:tabs>
          <w:tab w:val="num" w:pos="0"/>
        </w:tabs>
        <w:ind w:left="709" w:hanging="708"/>
      </w:pPr>
    </w:lvl>
    <w:lvl w:ilvl="5">
      <w:start w:val="1"/>
      <w:numFmt w:val="decimal"/>
      <w:pStyle w:val="Titre6"/>
      <w:lvlText w:val="%1.%2.%3.%4.%5.%6."/>
      <w:lvlJc w:val="left"/>
      <w:pPr>
        <w:tabs>
          <w:tab w:val="num" w:pos="0"/>
        </w:tabs>
        <w:ind w:left="4248" w:hanging="708"/>
      </w:pPr>
    </w:lvl>
    <w:lvl w:ilvl="6">
      <w:start w:val="1"/>
      <w:numFmt w:val="decimal"/>
      <w:pStyle w:val="Titre7"/>
      <w:lvlText w:val="%1.%2.%3.%4.%5.%6.%7."/>
      <w:lvlJc w:val="left"/>
      <w:pPr>
        <w:tabs>
          <w:tab w:val="num" w:pos="0"/>
        </w:tabs>
        <w:ind w:left="4956" w:hanging="708"/>
      </w:pPr>
    </w:lvl>
    <w:lvl w:ilvl="7">
      <w:start w:val="1"/>
      <w:numFmt w:val="decimal"/>
      <w:pStyle w:val="Titre8"/>
      <w:lvlText w:val="%1.%2.%3.%4.%5.%6.%7.%8."/>
      <w:lvlJc w:val="left"/>
      <w:pPr>
        <w:tabs>
          <w:tab w:val="num" w:pos="0"/>
        </w:tabs>
        <w:ind w:left="5664" w:hanging="708"/>
      </w:pPr>
    </w:lvl>
    <w:lvl w:ilvl="8">
      <w:start w:val="1"/>
      <w:numFmt w:val="decimal"/>
      <w:pStyle w:val="Titre9"/>
      <w:lvlText w:val="%1.%2.%3.%4.%5.%6.%7.%8.%9."/>
      <w:lvlJc w:val="left"/>
      <w:pPr>
        <w:tabs>
          <w:tab w:val="num" w:pos="0"/>
        </w:tabs>
        <w:ind w:left="6372" w:hanging="708"/>
      </w:pPr>
    </w:lvl>
  </w:abstractNum>
  <w:abstractNum w:abstractNumId="1" w15:restartNumberingAfterBreak="0">
    <w:nsid w:val="15C313FB"/>
    <w:multiLevelType w:val="hybridMultilevel"/>
    <w:tmpl w:val="5D1A4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F07582"/>
    <w:multiLevelType w:val="hybridMultilevel"/>
    <w:tmpl w:val="9F864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7A4BEE"/>
    <w:multiLevelType w:val="hybridMultilevel"/>
    <w:tmpl w:val="9468E5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9AFAD4C2">
      <w:numFmt w:val="bullet"/>
      <w:lvlText w:val="-"/>
      <w:lvlJc w:val="left"/>
      <w:pPr>
        <w:ind w:left="2160" w:hanging="360"/>
      </w:pPr>
      <w:rPr>
        <w:rFonts w:ascii="Arial" w:eastAsia="Times New Roman" w:hAnsi="Arial" w:cs="Aria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E252F8"/>
    <w:multiLevelType w:val="hybridMultilevel"/>
    <w:tmpl w:val="5C9C37E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36C150F7"/>
    <w:multiLevelType w:val="hybridMultilevel"/>
    <w:tmpl w:val="B09499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6129D8"/>
    <w:multiLevelType w:val="hybridMultilevel"/>
    <w:tmpl w:val="187464E6"/>
    <w:lvl w:ilvl="0" w:tplc="959A988A">
      <w:start w:val="1"/>
      <w:numFmt w:val="bullet"/>
      <w:lvlText w:val=""/>
      <w:lvlJc w:val="left"/>
      <w:pPr>
        <w:ind w:left="720" w:hanging="360"/>
      </w:pPr>
      <w:rPr>
        <w:rFonts w:ascii="Symbol" w:hAnsi="Symbol" w:hint="default"/>
      </w:rPr>
    </w:lvl>
    <w:lvl w:ilvl="1" w:tplc="713A1902">
      <w:start w:val="1"/>
      <w:numFmt w:val="bullet"/>
      <w:lvlText w:val="o"/>
      <w:lvlJc w:val="left"/>
      <w:pPr>
        <w:ind w:left="1440" w:hanging="360"/>
      </w:pPr>
      <w:rPr>
        <w:rFonts w:ascii="Courier New" w:hAnsi="Courier New" w:cs="Courier New" w:hint="default"/>
      </w:rPr>
    </w:lvl>
    <w:lvl w:ilvl="2" w:tplc="C27CBEC2" w:tentative="1">
      <w:start w:val="1"/>
      <w:numFmt w:val="bullet"/>
      <w:lvlText w:val=""/>
      <w:lvlJc w:val="left"/>
      <w:pPr>
        <w:ind w:left="2160" w:hanging="360"/>
      </w:pPr>
      <w:rPr>
        <w:rFonts w:ascii="Wingdings" w:hAnsi="Wingdings" w:hint="default"/>
      </w:rPr>
    </w:lvl>
    <w:lvl w:ilvl="3" w:tplc="C6D8C108" w:tentative="1">
      <w:start w:val="1"/>
      <w:numFmt w:val="bullet"/>
      <w:lvlText w:val=""/>
      <w:lvlJc w:val="left"/>
      <w:pPr>
        <w:ind w:left="2880" w:hanging="360"/>
      </w:pPr>
      <w:rPr>
        <w:rFonts w:ascii="Symbol" w:hAnsi="Symbol" w:hint="default"/>
      </w:rPr>
    </w:lvl>
    <w:lvl w:ilvl="4" w:tplc="01940D9E" w:tentative="1">
      <w:start w:val="1"/>
      <w:numFmt w:val="bullet"/>
      <w:lvlText w:val="o"/>
      <w:lvlJc w:val="left"/>
      <w:pPr>
        <w:ind w:left="3600" w:hanging="360"/>
      </w:pPr>
      <w:rPr>
        <w:rFonts w:ascii="Courier New" w:hAnsi="Courier New" w:cs="Courier New" w:hint="default"/>
      </w:rPr>
    </w:lvl>
    <w:lvl w:ilvl="5" w:tplc="E4DE9FD4" w:tentative="1">
      <w:start w:val="1"/>
      <w:numFmt w:val="bullet"/>
      <w:lvlText w:val=""/>
      <w:lvlJc w:val="left"/>
      <w:pPr>
        <w:ind w:left="4320" w:hanging="360"/>
      </w:pPr>
      <w:rPr>
        <w:rFonts w:ascii="Wingdings" w:hAnsi="Wingdings" w:hint="default"/>
      </w:rPr>
    </w:lvl>
    <w:lvl w:ilvl="6" w:tplc="FC94476C" w:tentative="1">
      <w:start w:val="1"/>
      <w:numFmt w:val="bullet"/>
      <w:lvlText w:val=""/>
      <w:lvlJc w:val="left"/>
      <w:pPr>
        <w:ind w:left="5040" w:hanging="360"/>
      </w:pPr>
      <w:rPr>
        <w:rFonts w:ascii="Symbol" w:hAnsi="Symbol" w:hint="default"/>
      </w:rPr>
    </w:lvl>
    <w:lvl w:ilvl="7" w:tplc="482C1A5A" w:tentative="1">
      <w:start w:val="1"/>
      <w:numFmt w:val="bullet"/>
      <w:lvlText w:val="o"/>
      <w:lvlJc w:val="left"/>
      <w:pPr>
        <w:ind w:left="5760" w:hanging="360"/>
      </w:pPr>
      <w:rPr>
        <w:rFonts w:ascii="Courier New" w:hAnsi="Courier New" w:cs="Courier New" w:hint="default"/>
      </w:rPr>
    </w:lvl>
    <w:lvl w:ilvl="8" w:tplc="3AAEB578" w:tentative="1">
      <w:start w:val="1"/>
      <w:numFmt w:val="bullet"/>
      <w:lvlText w:val=""/>
      <w:lvlJc w:val="left"/>
      <w:pPr>
        <w:ind w:left="6480" w:hanging="360"/>
      </w:pPr>
      <w:rPr>
        <w:rFonts w:ascii="Wingdings" w:hAnsi="Wingdings" w:hint="default"/>
      </w:rPr>
    </w:lvl>
  </w:abstractNum>
  <w:abstractNum w:abstractNumId="7" w15:restartNumberingAfterBreak="0">
    <w:nsid w:val="7BFE0C5F"/>
    <w:multiLevelType w:val="hybridMultilevel"/>
    <w:tmpl w:val="B8E23E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6"/>
  </w:num>
  <w:num w:numId="14">
    <w:abstractNumId w:val="4"/>
  </w:num>
  <w:num w:numId="15">
    <w:abstractNumId w:val="5"/>
  </w:num>
  <w:num w:numId="16">
    <w:abstractNumId w:val="3"/>
  </w:num>
  <w:num w:numId="17">
    <w:abstractNumId w:val="2"/>
  </w:num>
  <w:num w:numId="18">
    <w:abstractNumId w:val="7"/>
  </w:num>
  <w:num w:numId="19">
    <w:abstractNumId w:val="1"/>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9"/>
  <w:printFractionalCharacterWidth/>
  <w:embedSystemFonts/>
  <w:hideSpellingErrors/>
  <w:hideGrammatical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184">
      <o:colormru v:ext="edit" colors="#ff6"/>
    </o:shapedefaults>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73BA9"/>
    <w:rsid w:val="000164C6"/>
    <w:rsid w:val="00025341"/>
    <w:rsid w:val="00070691"/>
    <w:rsid w:val="00082DED"/>
    <w:rsid w:val="000B209A"/>
    <w:rsid w:val="00105CAD"/>
    <w:rsid w:val="00125BC9"/>
    <w:rsid w:val="001521D3"/>
    <w:rsid w:val="001B3087"/>
    <w:rsid w:val="001F1B72"/>
    <w:rsid w:val="002070EB"/>
    <w:rsid w:val="00275204"/>
    <w:rsid w:val="002B3119"/>
    <w:rsid w:val="002C510B"/>
    <w:rsid w:val="002C6DF5"/>
    <w:rsid w:val="002E4268"/>
    <w:rsid w:val="002E6596"/>
    <w:rsid w:val="00312C31"/>
    <w:rsid w:val="00324785"/>
    <w:rsid w:val="00344962"/>
    <w:rsid w:val="00345550"/>
    <w:rsid w:val="00355AB2"/>
    <w:rsid w:val="0035654D"/>
    <w:rsid w:val="003B7AA9"/>
    <w:rsid w:val="003C5864"/>
    <w:rsid w:val="003E3C74"/>
    <w:rsid w:val="00406108"/>
    <w:rsid w:val="00417F14"/>
    <w:rsid w:val="00452CE1"/>
    <w:rsid w:val="0047680D"/>
    <w:rsid w:val="00490D5F"/>
    <w:rsid w:val="004C24DE"/>
    <w:rsid w:val="0050343A"/>
    <w:rsid w:val="00514464"/>
    <w:rsid w:val="00533AA5"/>
    <w:rsid w:val="00551D7A"/>
    <w:rsid w:val="005A75E1"/>
    <w:rsid w:val="005C05D7"/>
    <w:rsid w:val="005D5C14"/>
    <w:rsid w:val="005E3B25"/>
    <w:rsid w:val="005F7EB4"/>
    <w:rsid w:val="00607B49"/>
    <w:rsid w:val="00645A19"/>
    <w:rsid w:val="006B2042"/>
    <w:rsid w:val="00743027"/>
    <w:rsid w:val="00772822"/>
    <w:rsid w:val="007756FD"/>
    <w:rsid w:val="007A2CC2"/>
    <w:rsid w:val="007C35A6"/>
    <w:rsid w:val="00873BA9"/>
    <w:rsid w:val="008D0248"/>
    <w:rsid w:val="009C0390"/>
    <w:rsid w:val="00A403DE"/>
    <w:rsid w:val="00B54E95"/>
    <w:rsid w:val="00B55D51"/>
    <w:rsid w:val="00B60374"/>
    <w:rsid w:val="00B74C5E"/>
    <w:rsid w:val="00B82230"/>
    <w:rsid w:val="00BD4427"/>
    <w:rsid w:val="00BD5748"/>
    <w:rsid w:val="00BD5F91"/>
    <w:rsid w:val="00C066A0"/>
    <w:rsid w:val="00C110E9"/>
    <w:rsid w:val="00C208D7"/>
    <w:rsid w:val="00C703B0"/>
    <w:rsid w:val="00C87AD8"/>
    <w:rsid w:val="00CC4ACB"/>
    <w:rsid w:val="00D05FD0"/>
    <w:rsid w:val="00D262D3"/>
    <w:rsid w:val="00D320DB"/>
    <w:rsid w:val="00D405F9"/>
    <w:rsid w:val="00D426C2"/>
    <w:rsid w:val="00D65552"/>
    <w:rsid w:val="00D72E8A"/>
    <w:rsid w:val="00DC1EAF"/>
    <w:rsid w:val="00DD6526"/>
    <w:rsid w:val="00E264FD"/>
    <w:rsid w:val="00E44716"/>
    <w:rsid w:val="00E5590D"/>
    <w:rsid w:val="00E56E52"/>
    <w:rsid w:val="00E93B2A"/>
    <w:rsid w:val="00EC39EE"/>
    <w:rsid w:val="00EC5BDA"/>
    <w:rsid w:val="00EE2287"/>
    <w:rsid w:val="00F00CE1"/>
    <w:rsid w:val="00F147A5"/>
    <w:rsid w:val="00F71286"/>
    <w:rsid w:val="00F754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84">
      <o:colormru v:ext="edit" colors="#ff6"/>
    </o:shapedefaults>
    <o:shapelayout v:ext="edit">
      <o:idmap v:ext="edit" data="2"/>
      <o:rules v:ext="edit">
        <o:r id="V:Rule1" type="connector" idref="#_x0000_s2089"/>
        <o:r id="V:Rule2" type="connector" idref="#_x0000_s2105"/>
        <o:r id="V:Rule3" type="connector" idref="#_x0000_s2104"/>
        <o:r id="V:Rule4" type="connector" idref="#_x0000_s2124"/>
        <o:r id="V:Rule5" type="connector" idref="#_x0000_s2120"/>
        <o:r id="V:Rule6" type="connector" idref="#_x0000_s2148"/>
        <o:r id="V:Rule7" type="connector" idref="#_x0000_s2139"/>
        <o:r id="V:Rule8" type="connector" idref="#_x0000_s2163"/>
        <o:r id="V:Rule9" type="connector" idref="#_x0000_s2161"/>
        <o:r id="V:Rule10" type="connector" idref="#_x0000_s2158"/>
        <o:r id="V:Rule11" type="connector" idref="#_x0000_s2151"/>
        <o:r id="V:Rule12" type="connector" idref="#_x0000_s2159"/>
        <o:r id="V:Rule13" type="connector" idref="#_x0000_s2183"/>
        <o:r id="V:Rule14" type="connector" idref="#_x0000_s2160"/>
        <o:r id="V:Rule15" type="connector" idref="#_x0000_s2179"/>
        <o:r id="V:Rule16" type="connector" idref="#_x0000_s2182"/>
      </o:rules>
    </o:shapelayout>
  </w:shapeDefaults>
  <w:decimalSymbol w:val=","/>
  <w:listSeparator w:val=";"/>
  <w14:docId w14:val="06567AEB"/>
  <w15:docId w15:val="{5FB2C023-42F9-4238-8FD2-FFC94ED72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New Roman" w:hAnsi="Times" w:cs="Times New Roman"/>
        <w:lang w:val="fr-FR" w:eastAsia="fr-FR"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ascii="Arial" w:hAnsi="Arial" w:cs="Arial"/>
      <w:sz w:val="24"/>
      <w:szCs w:val="24"/>
    </w:rPr>
  </w:style>
  <w:style w:type="paragraph" w:styleId="Titre1">
    <w:name w:val="heading 1"/>
    <w:basedOn w:val="Normal"/>
    <w:next w:val="Normal"/>
    <w:link w:val="Titre1Car"/>
    <w:autoRedefine/>
    <w:uiPriority w:val="99"/>
    <w:qFormat/>
    <w:rsid w:val="00E56E52"/>
    <w:pPr>
      <w:keepNext/>
      <w:numPr>
        <w:numId w:val="12"/>
      </w:numPr>
      <w:spacing w:before="240" w:after="120"/>
      <w:jc w:val="left"/>
      <w:outlineLvl w:val="0"/>
    </w:pPr>
    <w:rPr>
      <w:b/>
      <w:bCs/>
      <w:color w:val="548DD4"/>
      <w:sz w:val="40"/>
      <w:szCs w:val="40"/>
    </w:rPr>
  </w:style>
  <w:style w:type="paragraph" w:styleId="Titre2">
    <w:name w:val="heading 2"/>
    <w:basedOn w:val="Normal"/>
    <w:next w:val="Normal"/>
    <w:autoRedefine/>
    <w:uiPriority w:val="99"/>
    <w:qFormat/>
    <w:rsid w:val="00645A19"/>
    <w:pPr>
      <w:keepNext/>
      <w:widowControl w:val="0"/>
      <w:numPr>
        <w:ilvl w:val="1"/>
        <w:numId w:val="12"/>
      </w:numPr>
      <w:suppressAutoHyphens/>
      <w:spacing w:before="85" w:after="85"/>
      <w:jc w:val="left"/>
      <w:outlineLvl w:val="1"/>
    </w:pPr>
    <w:rPr>
      <w:b/>
      <w:bCs/>
      <w:color w:val="0070C0"/>
      <w:sz w:val="40"/>
      <w:szCs w:val="40"/>
    </w:rPr>
  </w:style>
  <w:style w:type="paragraph" w:styleId="Titre3">
    <w:name w:val="heading 3"/>
    <w:basedOn w:val="Normal"/>
    <w:next w:val="Retraitnormal"/>
    <w:uiPriority w:val="99"/>
    <w:qFormat/>
    <w:rsid w:val="00D320DB"/>
    <w:pPr>
      <w:keepNext/>
      <w:numPr>
        <w:ilvl w:val="2"/>
        <w:numId w:val="12"/>
      </w:numPr>
      <w:spacing w:before="240" w:after="60"/>
      <w:jc w:val="left"/>
      <w:outlineLvl w:val="2"/>
    </w:pPr>
    <w:rPr>
      <w:b/>
      <w:bCs/>
      <w:color w:val="99CC00"/>
      <w:sz w:val="32"/>
      <w:szCs w:val="32"/>
    </w:rPr>
  </w:style>
  <w:style w:type="paragraph" w:styleId="Titre4">
    <w:name w:val="heading 4"/>
    <w:basedOn w:val="Normal"/>
    <w:next w:val="Normal"/>
    <w:autoRedefine/>
    <w:qFormat/>
    <w:rsid w:val="00D320DB"/>
    <w:pPr>
      <w:keepNext/>
      <w:numPr>
        <w:ilvl w:val="3"/>
        <w:numId w:val="12"/>
      </w:numPr>
      <w:spacing w:before="120" w:after="120"/>
      <w:jc w:val="left"/>
      <w:outlineLvl w:val="3"/>
    </w:pPr>
    <w:rPr>
      <w:b/>
      <w:bCs/>
      <w:sz w:val="28"/>
      <w:szCs w:val="28"/>
    </w:rPr>
  </w:style>
  <w:style w:type="paragraph" w:styleId="Titre5">
    <w:name w:val="heading 5"/>
    <w:basedOn w:val="Normal"/>
    <w:next w:val="Normal"/>
    <w:qFormat/>
    <w:rsid w:val="00D320DB"/>
    <w:pPr>
      <w:numPr>
        <w:ilvl w:val="4"/>
        <w:numId w:val="12"/>
      </w:numPr>
      <w:spacing w:before="240" w:after="60"/>
      <w:outlineLvl w:val="4"/>
    </w:pPr>
    <w:rPr>
      <w:sz w:val="22"/>
      <w:szCs w:val="22"/>
    </w:rPr>
  </w:style>
  <w:style w:type="paragraph" w:styleId="Titre6">
    <w:name w:val="heading 6"/>
    <w:basedOn w:val="Normal"/>
    <w:next w:val="Normal"/>
    <w:qFormat/>
    <w:rsid w:val="00D320DB"/>
    <w:pPr>
      <w:numPr>
        <w:ilvl w:val="5"/>
        <w:numId w:val="12"/>
      </w:numPr>
      <w:spacing w:before="240" w:after="60"/>
      <w:outlineLvl w:val="5"/>
    </w:pPr>
    <w:rPr>
      <w:i/>
      <w:iCs/>
      <w:sz w:val="22"/>
      <w:szCs w:val="22"/>
    </w:rPr>
  </w:style>
  <w:style w:type="paragraph" w:styleId="Titre7">
    <w:name w:val="heading 7"/>
    <w:basedOn w:val="Normal"/>
    <w:next w:val="Normal"/>
    <w:qFormat/>
    <w:rsid w:val="00D320DB"/>
    <w:pPr>
      <w:numPr>
        <w:ilvl w:val="6"/>
        <w:numId w:val="12"/>
      </w:numPr>
      <w:spacing w:before="240" w:after="60"/>
      <w:outlineLvl w:val="6"/>
    </w:pPr>
    <w:rPr>
      <w:sz w:val="20"/>
      <w:szCs w:val="20"/>
    </w:rPr>
  </w:style>
  <w:style w:type="paragraph" w:styleId="Titre8">
    <w:name w:val="heading 8"/>
    <w:basedOn w:val="Normal"/>
    <w:next w:val="Normal"/>
    <w:qFormat/>
    <w:rsid w:val="00D320DB"/>
    <w:pPr>
      <w:numPr>
        <w:ilvl w:val="7"/>
        <w:numId w:val="12"/>
      </w:numPr>
      <w:spacing w:before="240" w:after="60"/>
      <w:outlineLvl w:val="7"/>
    </w:pPr>
    <w:rPr>
      <w:i/>
      <w:iCs/>
      <w:sz w:val="20"/>
      <w:szCs w:val="20"/>
    </w:rPr>
  </w:style>
  <w:style w:type="paragraph" w:styleId="Titre9">
    <w:name w:val="heading 9"/>
    <w:basedOn w:val="Normal"/>
    <w:next w:val="Normal"/>
    <w:qFormat/>
    <w:rsid w:val="00D320DB"/>
    <w:pPr>
      <w:numPr>
        <w:ilvl w:val="8"/>
        <w:numId w:val="12"/>
      </w:numPr>
      <w:spacing w:before="240" w:after="60"/>
      <w:outlineLvl w:val="8"/>
    </w:pPr>
    <w:rPr>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pPr>
      <w:ind w:left="708"/>
    </w:pPr>
  </w:style>
  <w:style w:type="paragraph" w:styleId="Pieddepage">
    <w:name w:val="footer"/>
    <w:basedOn w:val="Normal"/>
    <w:pPr>
      <w:tabs>
        <w:tab w:val="center" w:pos="4252"/>
        <w:tab w:val="right" w:pos="8504"/>
      </w:tabs>
    </w:pPr>
    <w:rPr>
      <w:rFonts w:ascii="Palatino" w:hAnsi="Palatino"/>
    </w:rPr>
  </w:style>
  <w:style w:type="paragraph" w:styleId="En-tte">
    <w:name w:val="header"/>
    <w:basedOn w:val="Normal"/>
    <w:pPr>
      <w:tabs>
        <w:tab w:val="center" w:pos="4252"/>
        <w:tab w:val="right" w:pos="8504"/>
      </w:tabs>
    </w:pPr>
    <w:rPr>
      <w:i/>
      <w:iCs/>
      <w:sz w:val="22"/>
      <w:szCs w:val="22"/>
    </w:rPr>
  </w:style>
  <w:style w:type="paragraph" w:customStyle="1" w:styleId="titre">
    <w:name w:val="titre"/>
    <w:basedOn w:val="Normal"/>
    <w:rsid w:val="005A75E1"/>
    <w:pPr>
      <w:pBdr>
        <w:top w:val="single" w:sz="12" w:space="2" w:color="auto" w:shadow="1"/>
        <w:left w:val="single" w:sz="12" w:space="2" w:color="auto" w:shadow="1"/>
        <w:bottom w:val="single" w:sz="12" w:space="2" w:color="auto" w:shadow="1"/>
        <w:right w:val="single" w:sz="12" w:space="2" w:color="auto" w:shadow="1"/>
      </w:pBdr>
      <w:shd w:val="clear" w:color="auto" w:fill="FFFF99"/>
      <w:jc w:val="center"/>
    </w:pPr>
    <w:rPr>
      <w:b/>
      <w:bCs/>
      <w:i/>
      <w:iCs/>
      <w:sz w:val="72"/>
      <w:szCs w:val="72"/>
    </w:rPr>
  </w:style>
  <w:style w:type="paragraph" w:customStyle="1" w:styleId="lgende">
    <w:name w:val="légende"/>
    <w:basedOn w:val="Normal"/>
    <w:rsid w:val="005E3B25"/>
    <w:pPr>
      <w:ind w:right="1701"/>
      <w:jc w:val="right"/>
    </w:pPr>
    <w:rPr>
      <w:rFonts w:ascii="Times" w:hAnsi="Times" w:cs="Times"/>
      <w:i/>
      <w:iCs/>
      <w:sz w:val="20"/>
      <w:szCs w:val="20"/>
    </w:rPr>
  </w:style>
  <w:style w:type="paragraph" w:customStyle="1" w:styleId="Instruction">
    <w:name w:val="Instruction"/>
    <w:basedOn w:val="Programme"/>
    <w:autoRedefine/>
    <w:rsid w:val="00125BC9"/>
    <w:pPr>
      <w:keepNext/>
      <w:spacing w:before="60"/>
    </w:pPr>
    <w:rPr>
      <w:b/>
      <w:bCs/>
      <w:sz w:val="28"/>
      <w:szCs w:val="28"/>
    </w:rPr>
  </w:style>
  <w:style w:type="paragraph" w:customStyle="1" w:styleId="Programme">
    <w:name w:val="Programme"/>
    <w:autoRedefine/>
    <w:rsid w:val="005A75E1"/>
    <w:pPr>
      <w:shd w:val="clear" w:color="auto" w:fill="FFFFCC"/>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680"/>
    </w:pPr>
    <w:rPr>
      <w:rFonts w:ascii="Courier New" w:hAnsi="Courier New" w:cs="Courier New"/>
      <w:noProof/>
      <w:color w:val="0000FF"/>
      <w:spacing w:val="-24"/>
      <w:sz w:val="22"/>
      <w:szCs w:val="22"/>
    </w:rPr>
  </w:style>
  <w:style w:type="paragraph" w:customStyle="1" w:styleId="Instruction2">
    <w:name w:val="Instruction2"/>
    <w:basedOn w:val="Normal"/>
    <w:autoRedefine/>
    <w:rsid w:val="005A75E1"/>
    <w:pPr>
      <w:keepNext/>
      <w:shd w:val="clear" w:color="auto" w:fill="FFFFCC"/>
      <w:ind w:left="2552" w:hanging="1844"/>
      <w:jc w:val="left"/>
    </w:pPr>
    <w:rPr>
      <w:rFonts w:ascii="Courier New" w:hAnsi="Courier New"/>
      <w:b/>
      <w:color w:val="0000FF"/>
      <w:sz w:val="28"/>
    </w:rPr>
  </w:style>
  <w:style w:type="paragraph" w:customStyle="1" w:styleId="StyleProgrammeCouleurpersonnaliseRVB170">
    <w:name w:val="Style Programme + Couleur personnalisée(RVB(170"/>
    <w:aliases w:val="0,0))"/>
    <w:basedOn w:val="Programme"/>
    <w:rsid w:val="00CC4ACB"/>
    <w:rPr>
      <w:color w:val="AA0000"/>
      <w:spacing w:val="0"/>
    </w:rPr>
  </w:style>
  <w:style w:type="paragraph" w:styleId="Titre0">
    <w:name w:val="Title"/>
    <w:basedOn w:val="Normal"/>
    <w:next w:val="Normal"/>
    <w:link w:val="TitreCar"/>
    <w:autoRedefine/>
    <w:qFormat/>
    <w:rsid w:val="00275204"/>
    <w:pPr>
      <w:pBdr>
        <w:top w:val="single" w:sz="8" w:space="1" w:color="0070C0"/>
        <w:left w:val="single" w:sz="8" w:space="4" w:color="0070C0"/>
        <w:bottom w:val="single" w:sz="8" w:space="1" w:color="0070C0"/>
        <w:right w:val="single" w:sz="8" w:space="4" w:color="0070C0"/>
      </w:pBdr>
      <w:spacing w:before="240" w:after="60"/>
      <w:jc w:val="center"/>
      <w:outlineLvl w:val="0"/>
    </w:pPr>
    <w:rPr>
      <w:rFonts w:ascii="Arial Black" w:hAnsi="Arial Black" w:cs="Times New Roman"/>
      <w:b/>
      <w:bCs/>
      <w:i/>
      <w:color w:val="0070C0"/>
      <w:kern w:val="28"/>
      <w:sz w:val="40"/>
      <w:szCs w:val="32"/>
    </w:rPr>
  </w:style>
  <w:style w:type="character" w:customStyle="1" w:styleId="TitreCar">
    <w:name w:val="Titre Car"/>
    <w:link w:val="Titre0"/>
    <w:rsid w:val="00275204"/>
    <w:rPr>
      <w:rFonts w:ascii="Arial Black" w:eastAsia="Times New Roman" w:hAnsi="Arial Black" w:cs="Times New Roman"/>
      <w:b/>
      <w:bCs/>
      <w:i/>
      <w:color w:val="0070C0"/>
      <w:kern w:val="28"/>
      <w:sz w:val="40"/>
      <w:szCs w:val="32"/>
    </w:rPr>
  </w:style>
  <w:style w:type="paragraph" w:styleId="Paragraphedeliste">
    <w:name w:val="List Paragraph"/>
    <w:basedOn w:val="Normal"/>
    <w:uiPriority w:val="34"/>
    <w:qFormat/>
    <w:rsid w:val="0050343A"/>
    <w:pPr>
      <w:ind w:left="720"/>
      <w:contextualSpacing/>
      <w:jc w:val="left"/>
    </w:pPr>
    <w:rPr>
      <w:rFonts w:cs="Times New Roman"/>
      <w:szCs w:val="20"/>
    </w:rPr>
  </w:style>
  <w:style w:type="table" w:styleId="Grilledutableau">
    <w:name w:val="Table Grid"/>
    <w:basedOn w:val="TableauNormal"/>
    <w:uiPriority w:val="39"/>
    <w:rsid w:val="0050343A"/>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rsid w:val="00D426C2"/>
    <w:rPr>
      <w:rFonts w:ascii="Segoe UI" w:hAnsi="Segoe UI" w:cs="Segoe UI"/>
      <w:sz w:val="18"/>
      <w:szCs w:val="18"/>
    </w:rPr>
  </w:style>
  <w:style w:type="character" w:customStyle="1" w:styleId="TextedebullesCar">
    <w:name w:val="Texte de bulles Car"/>
    <w:link w:val="Textedebulles"/>
    <w:rsid w:val="00D426C2"/>
    <w:rPr>
      <w:rFonts w:ascii="Segoe UI" w:hAnsi="Segoe UI" w:cs="Segoe UI"/>
      <w:sz w:val="18"/>
      <w:szCs w:val="18"/>
    </w:rPr>
  </w:style>
  <w:style w:type="paragraph" w:customStyle="1" w:styleId="SousTritre20">
    <w:name w:val="SousTritre20"/>
    <w:basedOn w:val="Titre1"/>
    <w:link w:val="SousTritre20Car"/>
    <w:autoRedefine/>
    <w:qFormat/>
    <w:rsid w:val="00E56E52"/>
    <w:pPr>
      <w:numPr>
        <w:numId w:val="0"/>
      </w:numPr>
      <w:ind w:left="432"/>
    </w:pPr>
  </w:style>
  <w:style w:type="character" w:customStyle="1" w:styleId="Titre1Car">
    <w:name w:val="Titre 1 Car"/>
    <w:link w:val="Titre1"/>
    <w:uiPriority w:val="99"/>
    <w:rsid w:val="00E56E52"/>
    <w:rPr>
      <w:rFonts w:ascii="Arial" w:hAnsi="Arial" w:cs="Arial"/>
      <w:b/>
      <w:bCs/>
      <w:color w:val="548DD4"/>
      <w:sz w:val="40"/>
      <w:szCs w:val="40"/>
    </w:rPr>
  </w:style>
  <w:style w:type="character" w:customStyle="1" w:styleId="SousTritre20Car">
    <w:name w:val="SousTritre20 Car"/>
    <w:link w:val="SousTritre20"/>
    <w:rsid w:val="00E56E52"/>
    <w:rPr>
      <w:rFonts w:ascii="Arial" w:hAnsi="Arial" w:cs="Arial"/>
      <w:b/>
      <w:bCs/>
      <w:color w:val="548DD4"/>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c_Gilles\Documents\Word\Model_Gilles\MOD_COUR.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MOD_COUR.DOT</Template>
  <TotalTime>245</TotalTime>
  <Pages>18</Pages>
  <Words>981</Words>
  <Characters>5399</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21190 CORPEAU</Company>
  <LinksUpToDate>false</LinksUpToDate>
  <CharactersWithSpaces>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Gilles</dc:creator>
  <cp:lastModifiedBy>Utilisateur Windows</cp:lastModifiedBy>
  <cp:revision>28</cp:revision>
  <cp:lastPrinted>2020-04-18T14:19:00Z</cp:lastPrinted>
  <dcterms:created xsi:type="dcterms:W3CDTF">2018-02-10T17:31:00Z</dcterms:created>
  <dcterms:modified xsi:type="dcterms:W3CDTF">2021-11-04T16:26:00Z</dcterms:modified>
</cp:coreProperties>
</file>